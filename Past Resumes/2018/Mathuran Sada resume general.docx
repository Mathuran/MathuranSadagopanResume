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5F32C" w14:textId="0D2CC253" w:rsidR="009A2F80" w:rsidRPr="00F05D49" w:rsidRDefault="00C20B1E">
      <w:pPr>
        <w:pStyle w:val="Title"/>
      </w:pPr>
      <w:r w:rsidRPr="00F05D49">
        <w:t>‍‍</w:t>
      </w:r>
      <w:sdt>
        <w:sdtPr>
          <w:alias w:val="Your Name"/>
          <w:tag w:val=""/>
          <w:id w:val="1246310863"/>
          <w:placeholder>
            <w:docPart w:val="60BF4D9051F24C44A2E4B944864EE810"/>
          </w:placeholder>
          <w:dataBinding w:prefixMappings="xmlns:ns0='http://purl.org/dc/elements/1.1/' xmlns:ns1='http://schemas.openxmlformats.org/package/2006/metadata/core-properties' " w:xpath="/ns1:coreProperties[1]/ns0:creator[1]" w:storeItemID="{6C3C8BC8-F283-45AE-878A-BAB7291924A1}"/>
          <w:text/>
        </w:sdtPr>
        <w:sdtContent>
          <w:r w:rsidR="00B01956" w:rsidRPr="00F05D49">
            <w:rPr>
              <w:lang w:val="en-CA"/>
            </w:rPr>
            <w:t>Mathuran Sadagopan</w:t>
          </w:r>
        </w:sdtContent>
      </w:sdt>
    </w:p>
    <w:p w14:paraId="72CFBAA5" w14:textId="77777777" w:rsidR="00283EBA" w:rsidRDefault="00616988" w:rsidP="00ED3071">
      <w:pPr>
        <w:spacing w:after="0"/>
      </w:pPr>
      <w:sdt>
        <w:sdtPr>
          <w:alias w:val="Address"/>
          <w:tag w:val=""/>
          <w:id w:val="-593780209"/>
          <w:placeholder>
            <w:docPart w:val="C45238D44C804CAE913DE6514B92EF5E"/>
          </w:placeholder>
          <w:dataBinding w:prefixMappings="xmlns:ns0='http://schemas.microsoft.com/office/2006/coverPageProps' " w:xpath="/ns0:CoverPageProperties[1]/ns0:CompanyAddress[1]" w:storeItemID="{55AF091B-3C7A-41E3-B477-F2FDAA23CFDA}"/>
          <w:text/>
        </w:sdtPr>
        <w:sdtContent>
          <w:r w:rsidR="00701038">
            <w:t>Mississauga ON L5C 2V3</w:t>
          </w:r>
        </w:sdtContent>
      </w:sdt>
      <w:r w:rsidR="00C20B1E">
        <w:t> | </w:t>
      </w:r>
      <w:sdt>
        <w:sdtPr>
          <w:alias w:val="Telephone"/>
          <w:tag w:val=""/>
          <w:id w:val="-1416317146"/>
          <w:placeholder>
            <w:docPart w:val="24BEF2375C954D07ACD575037290E424"/>
          </w:placeholder>
          <w:dataBinding w:prefixMappings="xmlns:ns0='http://schemas.microsoft.com/office/2006/coverPageProps' " w:xpath="/ns0:CoverPageProperties[1]/ns0:CompanyPhone[1]" w:storeItemID="{55AF091B-3C7A-41E3-B477-F2FDAA23CFDA}"/>
          <w:text/>
        </w:sdtPr>
        <w:sdtContent>
          <w:r w:rsidR="00731F5F" w:rsidRPr="00731F5F">
            <w:t>647-</w:t>
          </w:r>
          <w:r w:rsidR="00AD2ED8">
            <w:t>444-4099</w:t>
          </w:r>
        </w:sdtContent>
      </w:sdt>
      <w:r w:rsidR="00C20B1E">
        <w:t> | </w:t>
      </w:r>
      <w:sdt>
        <w:sdtPr>
          <w:alias w:val="Email"/>
          <w:tag w:val=""/>
          <w:id w:val="-391963670"/>
          <w:placeholder>
            <w:docPart w:val="E13F6EA09F5D4EFABA136E52CC14F946"/>
          </w:placeholder>
          <w:dataBinding w:prefixMappings="xmlns:ns0='http://schemas.microsoft.com/office/2006/coverPageProps' " w:xpath="/ns0:CoverPageProperties[1]/ns0:CompanyEmail[1]" w:storeItemID="{55AF091B-3C7A-41E3-B477-F2FDAA23CFDA}"/>
          <w:text/>
        </w:sdtPr>
        <w:sdtContent>
          <w:r w:rsidR="00B01956">
            <w:t>mathuransada@gmail.com</w:t>
          </w:r>
        </w:sdtContent>
      </w:sdt>
      <w:r w:rsidR="001006D6">
        <w:t xml:space="preserve"> </w:t>
      </w:r>
    </w:p>
    <w:p w14:paraId="2F7AF35B" w14:textId="338E7D46" w:rsidR="00283EBA" w:rsidRDefault="00616988" w:rsidP="00ED3071">
      <w:pPr>
        <w:spacing w:after="0"/>
      </w:pPr>
      <w:hyperlink r:id="rId9" w:history="1">
        <w:r w:rsidR="001006D6" w:rsidRPr="00872C22">
          <w:rPr>
            <w:rStyle w:val="Hyperlink"/>
          </w:rPr>
          <w:t>https://www.linkedin.com/in/mathuransada/</w:t>
        </w:r>
      </w:hyperlink>
      <w:r w:rsidR="001006D6">
        <w:t xml:space="preserve"> </w:t>
      </w:r>
      <w:r w:rsidR="00283EBA">
        <w:t xml:space="preserve">| </w:t>
      </w:r>
      <w:hyperlink r:id="rId10" w:history="1">
        <w:r w:rsidR="00283EBA" w:rsidRPr="006A7596">
          <w:rPr>
            <w:rStyle w:val="Hyperlink"/>
          </w:rPr>
          <w:t>https://github.com/Mathuran</w:t>
        </w:r>
      </w:hyperlink>
      <w:r w:rsidR="00283EBA">
        <w:t xml:space="preserve"> </w:t>
      </w:r>
    </w:p>
    <w:p w14:paraId="2DD28D18" w14:textId="77777777" w:rsidR="00701038" w:rsidRDefault="00701038" w:rsidP="00ED3071">
      <w:pPr>
        <w:spacing w:after="0"/>
      </w:pPr>
    </w:p>
    <w:p w14:paraId="5FED646C" w14:textId="2840BAC1" w:rsidR="00776C71" w:rsidRDefault="00776C71" w:rsidP="00AD6D4B">
      <w:pPr>
        <w:pStyle w:val="SectionHeading"/>
        <w:spacing w:before="0"/>
      </w:pPr>
      <w:r>
        <w:t>Highlight of Qualific</w:t>
      </w:r>
      <w:bookmarkStart w:id="0" w:name="_GoBack"/>
      <w:bookmarkEnd w:id="0"/>
      <w:r>
        <w:t xml:space="preserve">ation </w:t>
      </w:r>
    </w:p>
    <w:p w14:paraId="163376D2" w14:textId="77777777" w:rsidR="00B52290" w:rsidRDefault="00B52290" w:rsidP="00776C71">
      <w:pPr>
        <w:pStyle w:val="ListBullet"/>
        <w:sectPr w:rsidR="00B52290" w:rsidSect="00ED3071">
          <w:footerReference w:type="default" r:id="rId11"/>
          <w:pgSz w:w="12240" w:h="15840"/>
          <w:pgMar w:top="720" w:right="720" w:bottom="720" w:left="720" w:header="720" w:footer="720" w:gutter="0"/>
          <w:pgNumType w:start="1"/>
          <w:cols w:space="720"/>
          <w:titlePg/>
          <w:docGrid w:linePitch="360"/>
        </w:sectPr>
      </w:pPr>
    </w:p>
    <w:p w14:paraId="22EFFD3C" w14:textId="7A7283B4" w:rsidR="00776C71" w:rsidRPr="00C760F3" w:rsidRDefault="00F05D49" w:rsidP="00B52290">
      <w:pPr>
        <w:pStyle w:val="ListBullet"/>
        <w:spacing w:after="120"/>
        <w:rPr>
          <w:b/>
        </w:rPr>
      </w:pPr>
      <w:r>
        <w:t>Experience</w:t>
      </w:r>
      <w:r w:rsidR="00DC32D4">
        <w:t xml:space="preserve"> using </w:t>
      </w:r>
      <w:r w:rsidR="00DC32D4" w:rsidRPr="00C760F3">
        <w:rPr>
          <w:b/>
        </w:rPr>
        <w:t xml:space="preserve">Inventor </w:t>
      </w:r>
      <w:r w:rsidR="001006D6" w:rsidRPr="00C760F3">
        <w:rPr>
          <w:b/>
        </w:rPr>
        <w:t>AutoCAD</w:t>
      </w:r>
      <w:r w:rsidR="00DC32D4" w:rsidRPr="00C760F3">
        <w:rPr>
          <w:b/>
        </w:rPr>
        <w:t xml:space="preserve"> and Solidworks</w:t>
      </w:r>
    </w:p>
    <w:p w14:paraId="4644794F" w14:textId="4B4F20F3" w:rsidR="00776C71" w:rsidRPr="00C760F3" w:rsidRDefault="00F05D49" w:rsidP="00B52290">
      <w:pPr>
        <w:pStyle w:val="ListBullet"/>
        <w:spacing w:after="120"/>
        <w:rPr>
          <w:b/>
        </w:rPr>
      </w:pPr>
      <w:r>
        <w:t>Experience using</w:t>
      </w:r>
      <w:r w:rsidR="001C1029">
        <w:t xml:space="preserve"> </w:t>
      </w:r>
      <w:r>
        <w:rPr>
          <w:b/>
        </w:rPr>
        <w:t>C++, Java,</w:t>
      </w:r>
      <w:r w:rsidR="001C1029" w:rsidRPr="00C760F3">
        <w:rPr>
          <w:b/>
        </w:rPr>
        <w:t xml:space="preserve"> Python</w:t>
      </w:r>
      <w:r>
        <w:rPr>
          <w:b/>
        </w:rPr>
        <w:t>,</w:t>
      </w:r>
      <w:r w:rsidR="008F3E07">
        <w:rPr>
          <w:b/>
        </w:rPr>
        <w:t xml:space="preserve"> Git(VCS),</w:t>
      </w:r>
      <w:r>
        <w:rPr>
          <w:b/>
        </w:rPr>
        <w:t xml:space="preserve"> Docker, AWS</w:t>
      </w:r>
      <w:r w:rsidR="008C05DE">
        <w:rPr>
          <w:b/>
        </w:rPr>
        <w:t xml:space="preserve">   </w:t>
      </w:r>
    </w:p>
    <w:p w14:paraId="0CA59B91" w14:textId="5C6FA6D3" w:rsidR="001C1029" w:rsidRDefault="001C1029" w:rsidP="00B52290">
      <w:pPr>
        <w:pStyle w:val="ListBullet"/>
        <w:spacing w:after="120"/>
      </w:pPr>
      <w:r w:rsidRPr="00396A8E">
        <w:rPr>
          <w:b/>
        </w:rPr>
        <w:t>Strong Leadership skill</w:t>
      </w:r>
      <w:r>
        <w:t xml:space="preserve"> as </w:t>
      </w:r>
      <w:r w:rsidR="00B52290">
        <w:t>President of</w:t>
      </w:r>
      <w:r w:rsidR="00C760F3" w:rsidRPr="00396A8E">
        <w:t xml:space="preserve"> </w:t>
      </w:r>
      <w:r w:rsidRPr="00396A8E">
        <w:t>Robotics team</w:t>
      </w:r>
    </w:p>
    <w:p w14:paraId="5B41A4E6" w14:textId="19A93260" w:rsidR="00D31F1C" w:rsidRDefault="004932EF" w:rsidP="00B52290">
      <w:pPr>
        <w:pStyle w:val="ListBullet"/>
        <w:spacing w:after="120"/>
      </w:pPr>
      <w:r>
        <w:rPr>
          <w:b/>
        </w:rPr>
        <w:t xml:space="preserve">Strong teaching </w:t>
      </w:r>
      <w:r w:rsidRPr="004932EF">
        <w:t>and</w:t>
      </w:r>
      <w:r>
        <w:rPr>
          <w:b/>
        </w:rPr>
        <w:t xml:space="preserve"> communication skills </w:t>
      </w:r>
      <w:r w:rsidRPr="004932EF">
        <w:t>from tutoring</w:t>
      </w:r>
    </w:p>
    <w:p w14:paraId="0AFE4C1E" w14:textId="1B0187D9" w:rsidR="00F05D49" w:rsidRDefault="00F05D49" w:rsidP="00B52290">
      <w:pPr>
        <w:pStyle w:val="ListBullet"/>
        <w:spacing w:after="120"/>
      </w:pPr>
      <w:r>
        <w:rPr>
          <w:b/>
        </w:rPr>
        <w:t xml:space="preserve">Strong work shop skills </w:t>
      </w:r>
      <w:r>
        <w:t>such as using various power and hand t</w:t>
      </w:r>
      <w:r w:rsidR="00C0578D">
        <w:t xml:space="preserve">ools </w:t>
      </w:r>
    </w:p>
    <w:p w14:paraId="04B5D6C8" w14:textId="56C5062E" w:rsidR="00BE4B7B" w:rsidRPr="00396A8E" w:rsidRDefault="002E4B4A" w:rsidP="00B52290">
      <w:pPr>
        <w:pStyle w:val="ListBullet"/>
        <w:spacing w:after="120"/>
      </w:pPr>
      <w:r>
        <w:t xml:space="preserve">Multiple OBA Gold standard awards from </w:t>
      </w:r>
      <w:r w:rsidRPr="00536493">
        <w:rPr>
          <w:b/>
        </w:rPr>
        <w:t>playing trombone</w:t>
      </w:r>
      <w:r>
        <w:t xml:space="preserve"> in the Woodlands ensembles and </w:t>
      </w:r>
      <w:r w:rsidR="00536493">
        <w:t>Jazz B</w:t>
      </w:r>
      <w:r>
        <w:t>and</w:t>
      </w:r>
    </w:p>
    <w:p w14:paraId="00DDE1B4" w14:textId="77777777" w:rsidR="00B52290" w:rsidRDefault="00B52290" w:rsidP="00AD6D4B">
      <w:pPr>
        <w:pStyle w:val="SectionHeading"/>
        <w:spacing w:before="0"/>
        <w:sectPr w:rsidR="00B52290" w:rsidSect="00B52290">
          <w:type w:val="continuous"/>
          <w:pgSz w:w="12240" w:h="15840"/>
          <w:pgMar w:top="720" w:right="720" w:bottom="720" w:left="720" w:header="720" w:footer="720" w:gutter="0"/>
          <w:pgNumType w:start="1"/>
          <w:cols w:num="2" w:space="284"/>
          <w:titlePg/>
          <w:docGrid w:linePitch="360"/>
        </w:sectPr>
      </w:pPr>
    </w:p>
    <w:p w14:paraId="1E61D4EC" w14:textId="4F621574" w:rsidR="009A2F80" w:rsidRDefault="277BAEC0" w:rsidP="00AD6D4B">
      <w:pPr>
        <w:pStyle w:val="SectionHeading"/>
        <w:spacing w:before="0"/>
      </w:pPr>
      <w:r>
        <w:t>Education</w:t>
      </w:r>
    </w:p>
    <w:p w14:paraId="2FA2C6BC" w14:textId="554951DB" w:rsidR="00DC32D4" w:rsidRPr="00396A8E" w:rsidRDefault="00776C71" w:rsidP="00C0578D">
      <w:pPr>
        <w:spacing w:after="0"/>
        <w:rPr>
          <w:b/>
        </w:rPr>
      </w:pPr>
      <w:bookmarkStart w:id="1" w:name="_Hlk489003790"/>
      <w:r>
        <w:t>Enrolled in</w:t>
      </w:r>
      <w:r w:rsidR="00436E28">
        <w:t xml:space="preserve"> </w:t>
      </w:r>
      <w:r w:rsidR="00436E28" w:rsidRPr="001006D6">
        <w:rPr>
          <w:b/>
        </w:rPr>
        <w:t>MCMASTER ENGINEERING</w:t>
      </w:r>
      <w:r w:rsidRPr="001006D6">
        <w:rPr>
          <w:b/>
        </w:rPr>
        <w:t xml:space="preserve"> 1 (Co-</w:t>
      </w:r>
      <w:bookmarkEnd w:id="1"/>
      <w:r w:rsidR="00536493" w:rsidRPr="001006D6">
        <w:rPr>
          <w:b/>
        </w:rPr>
        <w:t>op) aspiring</w:t>
      </w:r>
      <w:r w:rsidR="00396A8E">
        <w:t xml:space="preserve"> to specialize in </w:t>
      </w:r>
      <w:r w:rsidR="00396A8E" w:rsidRPr="00396A8E">
        <w:rPr>
          <w:b/>
        </w:rPr>
        <w:t xml:space="preserve">Computer Engineering </w:t>
      </w:r>
      <w:r w:rsidR="00251127">
        <w:rPr>
          <w:b/>
        </w:rPr>
        <w:tab/>
      </w:r>
      <w:r w:rsidR="00251127">
        <w:rPr>
          <w:b/>
        </w:rPr>
        <w:tab/>
      </w:r>
      <w:r w:rsidR="00251127">
        <w:rPr>
          <w:b/>
        </w:rPr>
        <w:tab/>
        <w:t>| 2017</w:t>
      </w:r>
    </w:p>
    <w:p w14:paraId="58683A5A" w14:textId="1BA40DE1" w:rsidR="00DC32D4" w:rsidRDefault="00DC32D4" w:rsidP="00DC32D4">
      <w:pPr>
        <w:pStyle w:val="SectionHeading"/>
        <w:spacing w:before="0"/>
      </w:pPr>
      <w:r>
        <w:t>Work Experience</w:t>
      </w:r>
    </w:p>
    <w:p w14:paraId="475DD89F" w14:textId="365A6B41" w:rsidR="005C66A7" w:rsidRDefault="00C760F3" w:rsidP="00C0578D">
      <w:pPr>
        <w:pStyle w:val="Subsection"/>
        <w:spacing w:before="0"/>
      </w:pPr>
      <w:r>
        <w:t>Math Tutor</w:t>
      </w:r>
      <w:r w:rsidR="005C66A7">
        <w:tab/>
      </w:r>
      <w:r w:rsidR="005C66A7">
        <w:tab/>
      </w:r>
      <w:r w:rsidR="005C66A7">
        <w:tab/>
      </w:r>
      <w:r w:rsidR="005C66A7">
        <w:tab/>
      </w:r>
      <w:r w:rsidR="005C66A7">
        <w:tab/>
      </w:r>
      <w:r w:rsidR="005C66A7">
        <w:tab/>
      </w:r>
      <w:r w:rsidR="005C66A7">
        <w:tab/>
      </w:r>
      <w:r w:rsidR="005C66A7">
        <w:tab/>
      </w:r>
      <w:r w:rsidR="005C66A7">
        <w:tab/>
      </w:r>
      <w:r w:rsidR="005C66A7">
        <w:tab/>
      </w:r>
      <w:r w:rsidR="005C66A7">
        <w:tab/>
        <w:t>| JUly – August 2017</w:t>
      </w:r>
    </w:p>
    <w:p w14:paraId="17B1F929" w14:textId="1C8221F8" w:rsidR="00C760F3" w:rsidRPr="005C66A7" w:rsidRDefault="00BD60A9" w:rsidP="005C66A7">
      <w:pPr>
        <w:pStyle w:val="ListBullet"/>
      </w:pPr>
      <w:r w:rsidRPr="005C66A7">
        <w:t>Teaching Advanced Functions and Calculus to a student going into grade 12</w:t>
      </w:r>
    </w:p>
    <w:p w14:paraId="4820E56B" w14:textId="71FB4B89" w:rsidR="00BD60A9" w:rsidRPr="00C760F3" w:rsidRDefault="00BD60A9" w:rsidP="00BD60A9">
      <w:pPr>
        <w:pStyle w:val="ListBullet"/>
      </w:pPr>
      <w:r>
        <w:t xml:space="preserve">Acquired planning and </w:t>
      </w:r>
      <w:r w:rsidR="00330470">
        <w:t>higher-level</w:t>
      </w:r>
      <w:r>
        <w:t xml:space="preserve"> thinking skills required to teach course material</w:t>
      </w:r>
    </w:p>
    <w:p w14:paraId="48357A34" w14:textId="491E14C9" w:rsidR="00DC32D4" w:rsidRDefault="00C760F3" w:rsidP="00C760F3">
      <w:pPr>
        <w:pStyle w:val="Subsection"/>
      </w:pPr>
      <w:r>
        <w:t xml:space="preserve">Robotics instructor </w:t>
      </w:r>
      <w:r w:rsidR="005C66A7">
        <w:tab/>
      </w:r>
      <w:r w:rsidR="005C66A7">
        <w:tab/>
      </w:r>
      <w:r w:rsidR="005C66A7">
        <w:tab/>
      </w:r>
      <w:r w:rsidR="005C66A7">
        <w:tab/>
      </w:r>
      <w:r w:rsidR="005C66A7">
        <w:tab/>
      </w:r>
      <w:r w:rsidR="005C66A7">
        <w:tab/>
      </w:r>
      <w:r w:rsidR="005C66A7">
        <w:tab/>
      </w:r>
      <w:r w:rsidR="005C66A7">
        <w:tab/>
      </w:r>
      <w:r w:rsidR="005C66A7">
        <w:tab/>
      </w:r>
      <w:r>
        <w:t>| JUly – August 2017</w:t>
      </w:r>
    </w:p>
    <w:p w14:paraId="42BB3011" w14:textId="7541857F" w:rsidR="00C760F3" w:rsidRDefault="00C760F3" w:rsidP="00C760F3">
      <w:pPr>
        <w:pStyle w:val="ListBullet"/>
      </w:pPr>
      <w:r>
        <w:t>Taught kids from grade 1 to 7 robotics</w:t>
      </w:r>
    </w:p>
    <w:p w14:paraId="6DAB5644" w14:textId="24AE300D" w:rsidR="00C760F3" w:rsidRPr="00DC32D4" w:rsidRDefault="00C760F3" w:rsidP="00C760F3">
      <w:pPr>
        <w:pStyle w:val="ListBullet"/>
      </w:pPr>
      <w:r>
        <w:t>Developed strong communications and established a fun environment for kids to learn about programming and mechanics</w:t>
      </w:r>
    </w:p>
    <w:p w14:paraId="31936AC9" w14:textId="6C4B1766" w:rsidR="00DC32D4" w:rsidRDefault="00DC32D4" w:rsidP="00DC32D4">
      <w:pPr>
        <w:pStyle w:val="Subsection"/>
        <w:spacing w:before="100"/>
      </w:pPr>
      <w:r>
        <w:t>Volunteering | Mississauga Chito-Ryu karate Club </w:t>
      </w:r>
      <w:r w:rsidR="005C66A7">
        <w:tab/>
      </w:r>
      <w:r w:rsidR="005C66A7">
        <w:tab/>
      </w:r>
      <w:r w:rsidR="005C66A7">
        <w:tab/>
      </w:r>
      <w:r w:rsidR="005C66A7">
        <w:tab/>
        <w:t xml:space="preserve">       | September 2013 – 2017</w:t>
      </w:r>
    </w:p>
    <w:p w14:paraId="7F745D8F" w14:textId="77777777" w:rsidR="00DC32D4" w:rsidRDefault="00DC32D4" w:rsidP="00DC32D4">
      <w:pPr>
        <w:pStyle w:val="ListBullet"/>
      </w:pPr>
      <w:r>
        <w:t>Teach 4-6-year-old kids karate at my karate club. This experience taught me a lot about working with young kids but also working with people that are difficult to work with such as kids that are shy or hyperactive, or even older students who have autism. Furthermore, this experience taught me a lot about teaching and people.</w:t>
      </w:r>
    </w:p>
    <w:p w14:paraId="51DBD80F" w14:textId="7881FB2B" w:rsidR="00340B88" w:rsidRDefault="277BAEC0" w:rsidP="00AD6D4B">
      <w:pPr>
        <w:pStyle w:val="SectionHeading"/>
        <w:spacing w:before="0"/>
      </w:pPr>
      <w:r>
        <w:t>Extra- Curricular</w:t>
      </w:r>
      <w:r w:rsidR="0053238A" w:rsidRPr="0053238A">
        <w:t xml:space="preserve"> </w:t>
      </w:r>
      <w:r w:rsidR="0053238A">
        <w:t>and Personal Projects</w:t>
      </w:r>
    </w:p>
    <w:p w14:paraId="68824681" w14:textId="330E05FC" w:rsidR="006974A4" w:rsidRDefault="277BAEC0" w:rsidP="00B52290">
      <w:pPr>
        <w:pStyle w:val="ListBullet"/>
      </w:pPr>
      <w:r>
        <w:t xml:space="preserve"> </w:t>
      </w:r>
      <w:r w:rsidRPr="00F15137">
        <w:rPr>
          <w:b/>
        </w:rPr>
        <w:t>President</w:t>
      </w:r>
      <w:r>
        <w:t xml:space="preserve"> of The Woodlands Absolute Robotics Club. Competed in FRC and VEX robotics competition </w:t>
      </w:r>
      <w:r w:rsidR="004932EF">
        <w:tab/>
      </w:r>
      <w:r w:rsidR="004932EF" w:rsidRPr="004932EF">
        <w:rPr>
          <w:b/>
        </w:rPr>
        <w:t xml:space="preserve">| </w:t>
      </w:r>
      <w:r w:rsidR="00F15137" w:rsidRPr="004932EF">
        <w:rPr>
          <w:b/>
        </w:rPr>
        <w:t>2015 – 20</w:t>
      </w:r>
      <w:r w:rsidR="004932EF" w:rsidRPr="004932EF">
        <w:rPr>
          <w:b/>
        </w:rPr>
        <w:t>16</w:t>
      </w:r>
    </w:p>
    <w:p w14:paraId="19EF39E9" w14:textId="0A37AB95" w:rsidR="000D4096" w:rsidRDefault="277BAEC0" w:rsidP="00340B88">
      <w:pPr>
        <w:pStyle w:val="ListBullet"/>
      </w:pPr>
      <w:r w:rsidRPr="00F15137">
        <w:rPr>
          <w:b/>
        </w:rPr>
        <w:t>Senior</w:t>
      </w:r>
      <w:r>
        <w:t xml:space="preserve"> Jazz Band trombone player </w:t>
      </w:r>
      <w:r w:rsidR="004932EF">
        <w:tab/>
      </w:r>
      <w:r w:rsidR="004932EF">
        <w:tab/>
      </w:r>
      <w:r w:rsidR="004932EF">
        <w:tab/>
      </w:r>
      <w:r w:rsidR="004932EF">
        <w:tab/>
      </w:r>
      <w:r w:rsidR="004932EF">
        <w:tab/>
      </w:r>
      <w:r w:rsidR="004932EF">
        <w:tab/>
      </w:r>
      <w:r w:rsidR="004932EF">
        <w:tab/>
      </w:r>
      <w:r w:rsidR="004932EF">
        <w:tab/>
      </w:r>
      <w:r w:rsidR="004932EF">
        <w:tab/>
      </w:r>
      <w:r w:rsidR="004932EF" w:rsidRPr="004932EF">
        <w:rPr>
          <w:b/>
        </w:rPr>
        <w:t>| 2015 -2016</w:t>
      </w:r>
    </w:p>
    <w:p w14:paraId="70234A68" w14:textId="1ECF530A" w:rsidR="004932EF" w:rsidRDefault="277BAEC0" w:rsidP="00F05D49">
      <w:pPr>
        <w:pStyle w:val="ListBullet"/>
      </w:pPr>
      <w:r w:rsidRPr="004932EF">
        <w:rPr>
          <w:b/>
        </w:rPr>
        <w:t>Black Belt</w:t>
      </w:r>
      <w:r>
        <w:t xml:space="preserve"> in Karate </w:t>
      </w:r>
      <w:r w:rsidR="004932EF">
        <w:tab/>
      </w:r>
      <w:r w:rsidR="004932EF">
        <w:tab/>
      </w:r>
      <w:r w:rsidR="004932EF">
        <w:tab/>
      </w:r>
      <w:r w:rsidR="004932EF">
        <w:tab/>
      </w:r>
      <w:r w:rsidR="004932EF">
        <w:tab/>
      </w:r>
      <w:r w:rsidR="004932EF">
        <w:tab/>
      </w:r>
      <w:r w:rsidR="004932EF">
        <w:tab/>
      </w:r>
      <w:r w:rsidR="004932EF">
        <w:tab/>
      </w:r>
      <w:r w:rsidR="004932EF">
        <w:tab/>
      </w:r>
      <w:r w:rsidR="004932EF">
        <w:tab/>
      </w:r>
      <w:r w:rsidR="004932EF">
        <w:tab/>
      </w:r>
      <w:r w:rsidR="004932EF" w:rsidRPr="004932EF">
        <w:rPr>
          <w:b/>
        </w:rPr>
        <w:t>| 2017</w:t>
      </w:r>
    </w:p>
    <w:p w14:paraId="515745DD" w14:textId="75F07003" w:rsidR="008C05DE" w:rsidRDefault="008C05DE" w:rsidP="00C0578D">
      <w:pPr>
        <w:pStyle w:val="Subsection"/>
        <w:spacing w:before="0" w:after="0"/>
      </w:pPr>
      <w:r>
        <w:t>BUILT A tESLA COIL</w:t>
      </w:r>
      <w:r>
        <w:tab/>
      </w:r>
      <w:r>
        <w:tab/>
      </w:r>
      <w:r>
        <w:tab/>
      </w:r>
      <w:r>
        <w:tab/>
      </w:r>
      <w:r>
        <w:tab/>
      </w:r>
      <w:r>
        <w:tab/>
      </w:r>
      <w:r>
        <w:tab/>
      </w:r>
      <w:r>
        <w:tab/>
      </w:r>
      <w:r>
        <w:tab/>
      </w:r>
      <w:r>
        <w:tab/>
      </w:r>
      <w:r>
        <w:tab/>
        <w:t>| 2017</w:t>
      </w:r>
    </w:p>
    <w:p w14:paraId="603BF7ED" w14:textId="7002FB01" w:rsidR="008C05DE" w:rsidRDefault="008C05DE" w:rsidP="008C05DE">
      <w:pPr>
        <w:pStyle w:val="ListBullet"/>
      </w:pPr>
      <w:r>
        <w:t xml:space="preserve">Built a device that generated an </w:t>
      </w:r>
      <w:r w:rsidR="0053238A">
        <w:t>electromagnetic resonance field.</w:t>
      </w:r>
    </w:p>
    <w:p w14:paraId="77A3309C" w14:textId="76AC18E5" w:rsidR="008C05DE" w:rsidRDefault="0053238A" w:rsidP="008C05DE">
      <w:pPr>
        <w:pStyle w:val="ListBullet"/>
      </w:pPr>
      <w:r>
        <w:t xml:space="preserve">Can amplify a voltage to create large sparks of lightning as well as power light bulbs from a distance </w:t>
      </w:r>
    </w:p>
    <w:p w14:paraId="24060D44" w14:textId="5ADC5870" w:rsidR="008C05DE" w:rsidRDefault="00F95099" w:rsidP="00C0578D">
      <w:pPr>
        <w:pStyle w:val="Subsection"/>
        <w:spacing w:before="0"/>
      </w:pPr>
      <w:r>
        <w:t>Built a</w:t>
      </w:r>
      <w:r w:rsidR="0053238A">
        <w:t xml:space="preserve"> red LED Cube</w:t>
      </w:r>
      <w:r w:rsidR="0053238A">
        <w:tab/>
      </w:r>
      <w:r w:rsidR="0053238A">
        <w:tab/>
      </w:r>
      <w:r w:rsidR="0053238A">
        <w:tab/>
      </w:r>
      <w:r w:rsidR="0053238A">
        <w:tab/>
      </w:r>
      <w:r w:rsidR="0053238A">
        <w:tab/>
      </w:r>
      <w:r w:rsidR="0053238A">
        <w:tab/>
      </w:r>
      <w:r w:rsidR="0053238A">
        <w:tab/>
      </w:r>
      <w:r w:rsidR="0053238A">
        <w:tab/>
      </w:r>
      <w:r w:rsidR="0053238A">
        <w:tab/>
      </w:r>
      <w:r w:rsidR="0053238A">
        <w:tab/>
      </w:r>
      <w:r>
        <w:tab/>
      </w:r>
      <w:r w:rsidR="0053238A">
        <w:t>| 2016</w:t>
      </w:r>
    </w:p>
    <w:p w14:paraId="2B8545D0" w14:textId="6641F253" w:rsidR="0053238A" w:rsidRDefault="0053238A" w:rsidP="0053238A">
      <w:pPr>
        <w:pStyle w:val="ListBullet"/>
      </w:pPr>
      <w:r>
        <w:t>A 4x4x4 array of LED lights that can individually light up, all powered by a single Arduino</w:t>
      </w:r>
    </w:p>
    <w:p w14:paraId="217D74C4" w14:textId="3ACE406F" w:rsidR="0053238A" w:rsidRDefault="0053238A" w:rsidP="0053238A">
      <w:pPr>
        <w:pStyle w:val="ListBullet"/>
      </w:pPr>
      <w:r>
        <w:t>Various animations and games could be played on the cube using a custom-made button pad</w:t>
      </w:r>
    </w:p>
    <w:p w14:paraId="158AAF35" w14:textId="0B342452" w:rsidR="0053238A" w:rsidRDefault="00F95099" w:rsidP="00081D28">
      <w:pPr>
        <w:pStyle w:val="Subsection"/>
      </w:pPr>
      <w:r>
        <w:t xml:space="preserve">Collision avoidance vehicle </w:t>
      </w:r>
      <w:r>
        <w:tab/>
      </w:r>
      <w:r>
        <w:tab/>
      </w:r>
      <w:r>
        <w:tab/>
      </w:r>
      <w:r>
        <w:tab/>
      </w:r>
      <w:r>
        <w:tab/>
      </w:r>
      <w:r>
        <w:tab/>
      </w:r>
      <w:r>
        <w:tab/>
      </w:r>
      <w:r>
        <w:tab/>
      </w:r>
      <w:r>
        <w:tab/>
      </w:r>
      <w:r w:rsidR="00C0578D">
        <w:t>| 2017</w:t>
      </w:r>
    </w:p>
    <w:p w14:paraId="74F0F4FF" w14:textId="45FF3DD6" w:rsidR="00C0578D" w:rsidRDefault="00C0578D" w:rsidP="00C0578D">
      <w:pPr>
        <w:pStyle w:val="ListBullet"/>
      </w:pPr>
      <w:r>
        <w:t>Built a small car that followed a wall using an ultrasound sensor and Arduino platform.</w:t>
      </w:r>
    </w:p>
    <w:p w14:paraId="443A8BBC" w14:textId="6BF42523" w:rsidR="00C0578D" w:rsidRDefault="00C0578D" w:rsidP="00C0578D">
      <w:pPr>
        <w:pStyle w:val="ListBullet"/>
      </w:pPr>
      <w:r>
        <w:t xml:space="preserve">Focused on using PID control to make robot faster and drive more accurately </w:t>
      </w:r>
    </w:p>
    <w:p w14:paraId="1041AD39" w14:textId="138AF527" w:rsidR="00C0578D" w:rsidRPr="008C05DE" w:rsidRDefault="00C0578D" w:rsidP="00C0578D">
      <w:pPr>
        <w:pStyle w:val="Subsection"/>
      </w:pPr>
      <w:r>
        <w:t>created an</w:t>
      </w:r>
      <w:r w:rsidR="00D175F1">
        <w:t>d</w:t>
      </w:r>
      <w:r>
        <w:t xml:space="preserve"> ran a project environment on Aws using docker </w:t>
      </w:r>
      <w:r>
        <w:tab/>
      </w:r>
      <w:r>
        <w:tab/>
      </w:r>
      <w:r>
        <w:tab/>
      </w:r>
      <w:r>
        <w:tab/>
        <w:t>| 2017</w:t>
      </w:r>
    </w:p>
    <w:p w14:paraId="2FF9256D" w14:textId="3B5A7F69" w:rsidR="00081D28" w:rsidRDefault="00C0578D" w:rsidP="00C0578D">
      <w:pPr>
        <w:pStyle w:val="ListBullet"/>
      </w:pPr>
      <w:r>
        <w:t xml:space="preserve">Using </w:t>
      </w:r>
      <w:r w:rsidR="00117A1D">
        <w:t>my previous project</w:t>
      </w:r>
      <w:r>
        <w:t xml:space="preserve"> </w:t>
      </w:r>
      <w:r w:rsidR="008408EA">
        <w:t>environment,</w:t>
      </w:r>
      <w:r>
        <w:t xml:space="preserve"> I containerized it so </w:t>
      </w:r>
      <w:r w:rsidR="00117A1D">
        <w:t>that it could be deployed on AWS using docker services</w:t>
      </w:r>
    </w:p>
    <w:p w14:paraId="08E866AE" w14:textId="77777777" w:rsidR="00B52290" w:rsidRDefault="00B52290" w:rsidP="00701038">
      <w:pPr>
        <w:pStyle w:val="Title"/>
      </w:pPr>
    </w:p>
    <w:p w14:paraId="1346E8C1" w14:textId="691FED88" w:rsidR="00701038" w:rsidRPr="00503860" w:rsidRDefault="00616988" w:rsidP="00701038">
      <w:pPr>
        <w:pStyle w:val="Title"/>
      </w:pPr>
      <w:sdt>
        <w:sdtPr>
          <w:alias w:val="Your Name"/>
          <w:tag w:val=""/>
          <w:id w:val="493680887"/>
          <w:placeholder>
            <w:docPart w:val="5A5A23FD9C46479B95C30EC2B07F8153"/>
          </w:placeholder>
          <w:dataBinding w:prefixMappings="xmlns:ns0='http://purl.org/dc/elements/1.1/' xmlns:ns1='http://schemas.openxmlformats.org/package/2006/metadata/core-properties' " w:xpath="/ns1:coreProperties[1]/ns0:creator[1]" w:storeItemID="{6C3C8BC8-F283-45AE-878A-BAB7291924A1}"/>
          <w:text/>
        </w:sdtPr>
        <w:sdtContent>
          <w:r w:rsidR="00701038" w:rsidRPr="00503860">
            <w:rPr>
              <w:lang w:val="en-CA"/>
            </w:rPr>
            <w:t>Mathuran Sadagopan</w:t>
          </w:r>
        </w:sdtContent>
      </w:sdt>
    </w:p>
    <w:p w14:paraId="479D2302" w14:textId="77777777" w:rsidR="00283EBA" w:rsidRDefault="00616988" w:rsidP="000807E2">
      <w:pPr>
        <w:spacing w:after="0"/>
      </w:pPr>
      <w:sdt>
        <w:sdtPr>
          <w:alias w:val="Address"/>
          <w:tag w:val=""/>
          <w:id w:val="-1688211216"/>
          <w:placeholder>
            <w:docPart w:val="6F8A3A9CFFCB4F51B9E14503EAC59348"/>
          </w:placeholder>
          <w:dataBinding w:prefixMappings="xmlns:ns0='http://schemas.microsoft.com/office/2006/coverPageProps' " w:xpath="/ns0:CoverPageProperties[1]/ns0:CompanyAddress[1]" w:storeItemID="{55AF091B-3C7A-41E3-B477-F2FDAA23CFDA}"/>
          <w:text/>
        </w:sdtPr>
        <w:sdtContent>
          <w:r w:rsidR="00251127">
            <w:t>Mississauga ON L5C 2V3</w:t>
          </w:r>
        </w:sdtContent>
      </w:sdt>
      <w:r w:rsidR="00701038">
        <w:t> | </w:t>
      </w:r>
      <w:sdt>
        <w:sdtPr>
          <w:alias w:val="Telephone"/>
          <w:tag w:val=""/>
          <w:id w:val="-1758583967"/>
          <w:placeholder>
            <w:docPart w:val="438444B6853041B59110FCFDD5FC332D"/>
          </w:placeholder>
          <w:dataBinding w:prefixMappings="xmlns:ns0='http://schemas.microsoft.com/office/2006/coverPageProps' " w:xpath="/ns0:CoverPageProperties[1]/ns0:CompanyPhone[1]" w:storeItemID="{55AF091B-3C7A-41E3-B477-F2FDAA23CFDA}"/>
          <w:text/>
        </w:sdtPr>
        <w:sdtContent>
          <w:r w:rsidR="00701038" w:rsidRPr="00731F5F">
            <w:t>647-</w:t>
          </w:r>
          <w:r w:rsidR="00701038">
            <w:t>444-4099</w:t>
          </w:r>
        </w:sdtContent>
      </w:sdt>
      <w:r w:rsidR="00701038">
        <w:t> | </w:t>
      </w:r>
      <w:sdt>
        <w:sdtPr>
          <w:alias w:val="Email"/>
          <w:tag w:val=""/>
          <w:id w:val="2098826159"/>
          <w:placeholder>
            <w:docPart w:val="A610E7CA3A1848D8B9F17F5892E966F6"/>
          </w:placeholder>
          <w:dataBinding w:prefixMappings="xmlns:ns0='http://schemas.microsoft.com/office/2006/coverPageProps' " w:xpath="/ns0:CoverPageProperties[1]/ns0:CompanyEmail[1]" w:storeItemID="{55AF091B-3C7A-41E3-B477-F2FDAA23CFDA}"/>
          <w:text/>
        </w:sdtPr>
        <w:sdtContent>
          <w:r w:rsidR="00701038">
            <w:t>mathuransada@gmail.com</w:t>
          </w:r>
        </w:sdtContent>
      </w:sdt>
      <w:r w:rsidR="00701038">
        <w:t>|</w:t>
      </w:r>
    </w:p>
    <w:p w14:paraId="68852D83" w14:textId="416B6A95" w:rsidR="004932EF" w:rsidRDefault="00616988" w:rsidP="00283EBA">
      <w:pPr>
        <w:spacing w:after="0"/>
      </w:pPr>
      <w:hyperlink r:id="rId12" w:history="1">
        <w:r w:rsidR="000807E2" w:rsidRPr="00872C22">
          <w:rPr>
            <w:rStyle w:val="Hyperlink"/>
          </w:rPr>
          <w:t>https://www.linkedin.com/in/mathuransada/</w:t>
        </w:r>
      </w:hyperlink>
      <w:r w:rsidR="000807E2">
        <w:t xml:space="preserve"> </w:t>
      </w:r>
      <w:r w:rsidR="00283EBA">
        <w:t xml:space="preserve">| </w:t>
      </w:r>
      <w:hyperlink r:id="rId13" w:history="1">
        <w:r w:rsidR="00283EBA" w:rsidRPr="006A7596">
          <w:rPr>
            <w:rStyle w:val="Hyperlink"/>
          </w:rPr>
          <w:t>https://github.com/Mathuran</w:t>
        </w:r>
      </w:hyperlink>
    </w:p>
    <w:p w14:paraId="61F8970B" w14:textId="77777777" w:rsidR="00C0578D" w:rsidRDefault="00C0578D" w:rsidP="00C0578D">
      <w:pPr>
        <w:pStyle w:val="SectionHeading"/>
        <w:spacing w:before="0"/>
      </w:pPr>
      <w:r>
        <w:t xml:space="preserve">Achievements </w:t>
      </w:r>
    </w:p>
    <w:sdt>
      <w:sdtPr>
        <w:rPr>
          <w:rFonts w:eastAsiaTheme="minorEastAsia"/>
          <w:b/>
          <w:bCs/>
          <w:caps/>
          <w:color w:val="595959" w:themeColor="text1" w:themeTint="A6"/>
        </w:rPr>
        <w:id w:val="970869414"/>
        <w15:repeatingSection/>
      </w:sdtPr>
      <w:sdtEndPr>
        <w:rPr>
          <w:rFonts w:eastAsiaTheme="minorHAnsi"/>
          <w:b w:val="0"/>
          <w:bCs w:val="0"/>
          <w:caps w:val="0"/>
          <w:color w:val="000000" w:themeColor="text1"/>
        </w:rPr>
      </w:sdtEndPr>
      <w:sdtContent>
        <w:sdt>
          <w:sdtPr>
            <w:rPr>
              <w:rFonts w:eastAsiaTheme="minorEastAsia"/>
              <w:b/>
              <w:bCs/>
              <w:caps/>
              <w:color w:val="595959" w:themeColor="text1" w:themeTint="A6"/>
            </w:rPr>
            <w:id w:val="1211531560"/>
            <w:placeholder>
              <w:docPart w:val="385FB700C04F4087936A051E2FBA4F04"/>
            </w:placeholder>
            <w15:repeatingSectionItem/>
          </w:sdtPr>
          <w:sdtEndPr>
            <w:rPr>
              <w:rFonts w:eastAsiaTheme="minorHAnsi"/>
              <w:b w:val="0"/>
              <w:bCs w:val="0"/>
              <w:caps w:val="0"/>
              <w:color w:val="000000" w:themeColor="text1"/>
            </w:rPr>
          </w:sdtEndPr>
          <w:sdtContent>
            <w:p w14:paraId="18C76F12" w14:textId="77777777" w:rsidR="00C0578D" w:rsidRPr="00ED3071" w:rsidRDefault="00C0578D" w:rsidP="00C0578D">
              <w:pPr>
                <w:pStyle w:val="ListBullet"/>
                <w:numPr>
                  <w:ilvl w:val="0"/>
                  <w:numId w:val="0"/>
                </w:numPr>
                <w:ind w:left="144" w:hanging="144"/>
                <w:rPr>
                  <w:b/>
                  <w:bCs/>
                  <w:sz w:val="24"/>
                  <w:szCs w:val="24"/>
                </w:rPr>
              </w:pPr>
              <w:r w:rsidRPr="277BAEC0">
                <w:rPr>
                  <w:b/>
                  <w:bCs/>
                  <w:sz w:val="24"/>
                  <w:szCs w:val="24"/>
                </w:rPr>
                <w:t>Education</w:t>
              </w:r>
            </w:p>
            <w:p w14:paraId="35FCB27F" w14:textId="77777777" w:rsidR="00C0578D" w:rsidRDefault="00C0578D" w:rsidP="00C0578D">
              <w:pPr>
                <w:pStyle w:val="ListBullet"/>
              </w:pPr>
              <w:r>
                <w:t xml:space="preserve">Music Band repertoire award </w:t>
              </w:r>
            </w:p>
            <w:p w14:paraId="3A588B61" w14:textId="77777777" w:rsidR="00C0578D" w:rsidRDefault="00C0578D" w:rsidP="00C0578D">
              <w:pPr>
                <w:pStyle w:val="ListBullet"/>
              </w:pPr>
              <w:r>
                <w:t>Silver Crest Award (maintained 80 % for all 4 years of school, Level 4 Music, gathered 30 community points from club involvement)</w:t>
              </w:r>
            </w:p>
            <w:p w14:paraId="71E7C886" w14:textId="77777777" w:rsidR="00C0578D" w:rsidRDefault="00C0578D" w:rsidP="00C0578D">
              <w:pPr>
                <w:pStyle w:val="ListBullet"/>
              </w:pPr>
              <w:r>
                <w:t>Distinction in the CCC (Canadian Computing Competition)</w:t>
              </w:r>
            </w:p>
          </w:sdtContent>
        </w:sdt>
        <w:sdt>
          <w:sdtPr>
            <w:rPr>
              <w:rFonts w:asciiTheme="minorHAnsi" w:eastAsiaTheme="minorEastAsia" w:hAnsiTheme="minorHAnsi" w:cstheme="minorBidi"/>
              <w:b w:val="0"/>
              <w:bCs w:val="0"/>
              <w:caps w:val="0"/>
              <w:color w:val="595959" w:themeColor="text1" w:themeTint="A6"/>
              <w:kern w:val="0"/>
              <w:sz w:val="18"/>
              <w14:ligatures w14:val="none"/>
            </w:rPr>
            <w:id w:val="1384910237"/>
            <w:placeholder>
              <w:docPart w:val="385FB700C04F4087936A051E2FBA4F04"/>
            </w:placeholder>
            <w15:repeatingSectionItem/>
          </w:sdtPr>
          <w:sdtEndPr>
            <w:rPr>
              <w:rFonts w:eastAsiaTheme="minorHAnsi"/>
              <w:color w:val="000000" w:themeColor="text1"/>
              <w:sz w:val="20"/>
            </w:rPr>
          </w:sdtEndPr>
          <w:sdtContent>
            <w:p w14:paraId="6404B709" w14:textId="77777777" w:rsidR="00C0578D" w:rsidRDefault="00C0578D" w:rsidP="00C0578D">
              <w:pPr>
                <w:pStyle w:val="Heading2"/>
              </w:pPr>
              <w:r>
                <w:t xml:space="preserve">Music </w:t>
              </w:r>
            </w:p>
            <w:p w14:paraId="23EEC5F0" w14:textId="5F9693B7" w:rsidR="00C0578D" w:rsidRDefault="00C0578D" w:rsidP="00C0578D">
              <w:pPr>
                <w:pStyle w:val="ListBullet"/>
              </w:pPr>
              <w:r>
                <w:t xml:space="preserve">OBA Gold standard for Woodlands Senior Wind Ensemble </w:t>
              </w:r>
              <w:r w:rsidR="008408EA">
                <w:tab/>
              </w:r>
              <w:r w:rsidR="008408EA">
                <w:tab/>
              </w:r>
              <w:r w:rsidR="008408EA">
                <w:tab/>
              </w:r>
              <w:r w:rsidR="008408EA">
                <w:tab/>
              </w:r>
              <w:r w:rsidR="008408EA">
                <w:tab/>
              </w:r>
              <w:r w:rsidR="008408EA">
                <w:tab/>
              </w:r>
              <w:r>
                <w:t>| 2014-2016</w:t>
              </w:r>
            </w:p>
            <w:p w14:paraId="1A2C50B9" w14:textId="66905C20" w:rsidR="00C0578D" w:rsidRDefault="00C0578D" w:rsidP="00C0578D">
              <w:pPr>
                <w:pStyle w:val="ListBullet"/>
              </w:pPr>
              <w:r>
                <w:t>OBA Gold standard for Woodlands Intermediate Jazz Band</w:t>
              </w:r>
              <w:r w:rsidR="008408EA">
                <w:tab/>
              </w:r>
              <w:r w:rsidR="008408EA">
                <w:tab/>
              </w:r>
              <w:r w:rsidR="008408EA">
                <w:tab/>
              </w:r>
              <w:r w:rsidR="008408EA">
                <w:tab/>
              </w:r>
              <w:r w:rsidR="008408EA">
                <w:tab/>
              </w:r>
              <w:r w:rsidR="008408EA">
                <w:tab/>
              </w:r>
              <w:r>
                <w:t>| 2014</w:t>
              </w:r>
            </w:p>
            <w:p w14:paraId="4EE6CEE6" w14:textId="054964A3" w:rsidR="00C0578D" w:rsidRPr="008408EA" w:rsidRDefault="00C0578D" w:rsidP="008408EA">
              <w:pPr>
                <w:pStyle w:val="ListBullet"/>
              </w:pPr>
              <w:r w:rsidRPr="008408EA">
                <w:t xml:space="preserve">OBA Gold standard for Woodlands Senior Jazz Band </w:t>
              </w:r>
              <w:r w:rsidR="008408EA" w:rsidRPr="008408EA">
                <w:tab/>
              </w:r>
              <w:r w:rsidR="008408EA" w:rsidRPr="008408EA">
                <w:tab/>
              </w:r>
              <w:r w:rsidR="008408EA" w:rsidRPr="008408EA">
                <w:tab/>
              </w:r>
              <w:r w:rsidR="008408EA" w:rsidRPr="008408EA">
                <w:tab/>
              </w:r>
              <w:r w:rsidR="008408EA" w:rsidRPr="008408EA">
                <w:tab/>
              </w:r>
              <w:r w:rsidR="008408EA" w:rsidRPr="008408EA">
                <w:tab/>
              </w:r>
              <w:r w:rsidR="008408EA">
                <w:tab/>
              </w:r>
              <w:r w:rsidRPr="008408EA">
                <w:t>| 2015</w:t>
              </w:r>
            </w:p>
          </w:sdtContent>
        </w:sdt>
      </w:sdtContent>
    </w:sdt>
    <w:p w14:paraId="76DE45EA" w14:textId="77777777" w:rsidR="00C0578D" w:rsidRDefault="00C0578D" w:rsidP="00C0578D">
      <w:pPr>
        <w:pStyle w:val="Subsection"/>
        <w:spacing w:before="0"/>
      </w:pPr>
    </w:p>
    <w:p w14:paraId="7330A126" w14:textId="53E65C21" w:rsidR="00701038" w:rsidRDefault="00701038" w:rsidP="00691975"/>
    <w:sectPr w:rsidR="00701038" w:rsidSect="00B52290">
      <w:type w:val="continuous"/>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5AD8EF" w14:textId="77777777" w:rsidR="00616988" w:rsidRDefault="00616988">
      <w:pPr>
        <w:spacing w:after="0"/>
      </w:pPr>
      <w:r>
        <w:separator/>
      </w:r>
    </w:p>
  </w:endnote>
  <w:endnote w:type="continuationSeparator" w:id="0">
    <w:p w14:paraId="6D412D73" w14:textId="77777777" w:rsidR="00616988" w:rsidRDefault="00616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3B6AE" w14:textId="3980164E" w:rsidR="00616988" w:rsidRDefault="00616988">
    <w:pPr>
      <w:pStyle w:val="Footer"/>
    </w:pPr>
    <w:r>
      <w:t xml:space="preserve">Page </w:t>
    </w:r>
    <w:r w:rsidRPr="277BAEC0">
      <w:rPr>
        <w:noProof/>
      </w:rPr>
      <w:fldChar w:fldCharType="begin"/>
    </w:r>
    <w:r w:rsidRPr="277BAEC0">
      <w:rPr>
        <w:noProof/>
      </w:rPr>
      <w:instrText xml:space="preserve"> PAGE   \* MERGEFORMAT </w:instrText>
    </w:r>
    <w:r w:rsidRPr="277BAEC0">
      <w:rPr>
        <w:noProof/>
      </w:rPr>
      <w:fldChar w:fldCharType="separate"/>
    </w:r>
    <w:r w:rsidR="00A41101">
      <w:rPr>
        <w:noProof/>
      </w:rPr>
      <w:t>2</w:t>
    </w:r>
    <w:r w:rsidRPr="277BAEC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640030" w14:textId="77777777" w:rsidR="00616988" w:rsidRDefault="00616988">
      <w:pPr>
        <w:spacing w:after="0"/>
      </w:pPr>
      <w:r>
        <w:separator/>
      </w:r>
    </w:p>
  </w:footnote>
  <w:footnote w:type="continuationSeparator" w:id="0">
    <w:p w14:paraId="1267F626" w14:textId="77777777" w:rsidR="00616988" w:rsidRDefault="006169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BF8EB2E"/>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0B2C44C1"/>
    <w:multiLevelType w:val="hybridMultilevel"/>
    <w:tmpl w:val="CADA8252"/>
    <w:lvl w:ilvl="0" w:tplc="8A76677E">
      <w:start w:val="3025"/>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79B22F1"/>
    <w:multiLevelType w:val="hybridMultilevel"/>
    <w:tmpl w:val="4B648DBE"/>
    <w:lvl w:ilvl="0" w:tplc="6CEAEAF4">
      <w:start w:val="3025"/>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A033700"/>
    <w:multiLevelType w:val="hybridMultilevel"/>
    <w:tmpl w:val="E2AA3A94"/>
    <w:lvl w:ilvl="0" w:tplc="F3A0E222">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D7B6349"/>
    <w:multiLevelType w:val="hybridMultilevel"/>
    <w:tmpl w:val="69DA4F4A"/>
    <w:lvl w:ilvl="0" w:tplc="43FC7592">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5C6606C7"/>
    <w:multiLevelType w:val="hybridMultilevel"/>
    <w:tmpl w:val="669035B6"/>
    <w:lvl w:ilvl="0" w:tplc="DB9450F6">
      <w:numFmt w:val="bullet"/>
      <w:lvlText w:val="-"/>
      <w:lvlJc w:val="left"/>
      <w:pPr>
        <w:ind w:left="720" w:hanging="360"/>
      </w:pPr>
      <w:rPr>
        <w:rFonts w:ascii="Cambria" w:eastAsiaTheme="minorHAnsi"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7502680"/>
    <w:multiLevelType w:val="hybridMultilevel"/>
    <w:tmpl w:val="A6B266AC"/>
    <w:lvl w:ilvl="0" w:tplc="02141A8A">
      <w:start w:val="3025"/>
      <w:numFmt w:val="bullet"/>
      <w:lvlText w:val="-"/>
      <w:lvlJc w:val="left"/>
      <w:pPr>
        <w:ind w:left="360" w:hanging="360"/>
      </w:pPr>
      <w:rPr>
        <w:rFonts w:ascii="Cambria" w:eastAsiaTheme="minorHAnsi" w:hAnsi="Cambria"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2"/>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56"/>
    <w:rsid w:val="000023A6"/>
    <w:rsid w:val="00061AC4"/>
    <w:rsid w:val="000807E2"/>
    <w:rsid w:val="00081D28"/>
    <w:rsid w:val="000D4096"/>
    <w:rsid w:val="000E250F"/>
    <w:rsid w:val="001006D6"/>
    <w:rsid w:val="00117A1D"/>
    <w:rsid w:val="00166B60"/>
    <w:rsid w:val="001C1029"/>
    <w:rsid w:val="00251127"/>
    <w:rsid w:val="00271F35"/>
    <w:rsid w:val="00283EBA"/>
    <w:rsid w:val="002B4C84"/>
    <w:rsid w:val="002E4B4A"/>
    <w:rsid w:val="002F1378"/>
    <w:rsid w:val="002F3F14"/>
    <w:rsid w:val="00330470"/>
    <w:rsid w:val="00340B88"/>
    <w:rsid w:val="00394CB8"/>
    <w:rsid w:val="00396A8E"/>
    <w:rsid w:val="003A5875"/>
    <w:rsid w:val="003B4293"/>
    <w:rsid w:val="00436422"/>
    <w:rsid w:val="00436E28"/>
    <w:rsid w:val="004932EF"/>
    <w:rsid w:val="004E4839"/>
    <w:rsid w:val="004F6A0C"/>
    <w:rsid w:val="00503860"/>
    <w:rsid w:val="005271A1"/>
    <w:rsid w:val="0053238A"/>
    <w:rsid w:val="00536493"/>
    <w:rsid w:val="00554773"/>
    <w:rsid w:val="005B361C"/>
    <w:rsid w:val="005C66A7"/>
    <w:rsid w:val="005F6F81"/>
    <w:rsid w:val="00616988"/>
    <w:rsid w:val="00691975"/>
    <w:rsid w:val="006974A4"/>
    <w:rsid w:val="006B487F"/>
    <w:rsid w:val="006D3607"/>
    <w:rsid w:val="00701038"/>
    <w:rsid w:val="00731F5F"/>
    <w:rsid w:val="00761841"/>
    <w:rsid w:val="00776C71"/>
    <w:rsid w:val="00794806"/>
    <w:rsid w:val="007A00B1"/>
    <w:rsid w:val="007D060B"/>
    <w:rsid w:val="00831C34"/>
    <w:rsid w:val="008408EA"/>
    <w:rsid w:val="008829C9"/>
    <w:rsid w:val="008B7467"/>
    <w:rsid w:val="008C05DE"/>
    <w:rsid w:val="008F3E07"/>
    <w:rsid w:val="00992669"/>
    <w:rsid w:val="00995C94"/>
    <w:rsid w:val="009A2F80"/>
    <w:rsid w:val="00A41101"/>
    <w:rsid w:val="00AB43AA"/>
    <w:rsid w:val="00AD2ED8"/>
    <w:rsid w:val="00AD6D4B"/>
    <w:rsid w:val="00B01956"/>
    <w:rsid w:val="00B34636"/>
    <w:rsid w:val="00B52290"/>
    <w:rsid w:val="00BD60A9"/>
    <w:rsid w:val="00BE4B7B"/>
    <w:rsid w:val="00C0578D"/>
    <w:rsid w:val="00C20B1E"/>
    <w:rsid w:val="00C40D60"/>
    <w:rsid w:val="00C760F3"/>
    <w:rsid w:val="00C932BC"/>
    <w:rsid w:val="00CF098D"/>
    <w:rsid w:val="00D175F1"/>
    <w:rsid w:val="00D31F1C"/>
    <w:rsid w:val="00D4656B"/>
    <w:rsid w:val="00D8093A"/>
    <w:rsid w:val="00D959BA"/>
    <w:rsid w:val="00DC32D4"/>
    <w:rsid w:val="00DD518E"/>
    <w:rsid w:val="00E459B6"/>
    <w:rsid w:val="00E71C7F"/>
    <w:rsid w:val="00EC78B1"/>
    <w:rsid w:val="00ED2F17"/>
    <w:rsid w:val="00ED3071"/>
    <w:rsid w:val="00F05D49"/>
    <w:rsid w:val="00F15137"/>
    <w:rsid w:val="00F32CD4"/>
    <w:rsid w:val="00F95099"/>
    <w:rsid w:val="277BA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BB37"/>
  <w15:chartTrackingRefBased/>
  <w15:docId w15:val="{889AEEA6-79F5-496E-963C-B0455E87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1975"/>
    <w:rPr>
      <w:color w:val="000000" w:themeColor="text1"/>
      <w:sz w:val="20"/>
    </w:rPr>
  </w:style>
  <w:style w:type="paragraph" w:styleId="Heading2">
    <w:name w:val="heading 2"/>
    <w:basedOn w:val="Normal"/>
    <w:next w:val="Normal"/>
    <w:link w:val="Heading2Char"/>
    <w:unhideWhenUsed/>
    <w:qFormat/>
    <w:rsid w:val="00ED3071"/>
    <w:pPr>
      <w:keepNext/>
      <w:keepLines/>
      <w:spacing w:before="40" w:after="40" w:line="288" w:lineRule="auto"/>
      <w:outlineLvl w:val="1"/>
    </w:pPr>
    <w:rPr>
      <w:rFonts w:asciiTheme="majorHAnsi" w:eastAsiaTheme="majorEastAsia" w:hAnsiTheme="majorHAnsi" w:cstheme="majorBidi"/>
      <w:b/>
      <w:bCs/>
      <w:caps/>
      <w:kern w:val="20"/>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F95099"/>
    <w:pPr>
      <w:pBdr>
        <w:bottom w:val="single" w:sz="12" w:space="4" w:color="000000" w:themeColor="text1"/>
      </w:pBdr>
      <w:spacing w:after="120"/>
      <w:contextualSpacing/>
    </w:pPr>
    <w:rPr>
      <w:rFonts w:asciiTheme="majorHAnsi" w:eastAsiaTheme="majorEastAsia" w:hAnsiTheme="majorHAnsi" w:cstheme="majorBidi"/>
      <w:color w:val="auto"/>
      <w:kern w:val="28"/>
      <w:sz w:val="56"/>
    </w:rPr>
  </w:style>
  <w:style w:type="character" w:customStyle="1" w:styleId="TitleChar">
    <w:name w:val="Title Char"/>
    <w:basedOn w:val="DefaultParagraphFont"/>
    <w:link w:val="Title"/>
    <w:uiPriority w:val="2"/>
    <w:rsid w:val="00F95099"/>
    <w:rPr>
      <w:rFonts w:asciiTheme="majorHAnsi" w:eastAsiaTheme="majorEastAsia" w:hAnsiTheme="majorHAnsi" w:cstheme="majorBidi"/>
      <w:color w:val="auto"/>
      <w:kern w:val="28"/>
      <w:sz w:val="56"/>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rsid w:val="00616988"/>
    <w:pPr>
      <w:spacing w:before="500" w:after="100"/>
    </w:pPr>
    <w:rPr>
      <w:rFonts w:asciiTheme="majorHAnsi" w:eastAsiaTheme="majorEastAsia" w:hAnsiTheme="majorHAnsi" w:cstheme="majorBidi"/>
      <w:b/>
      <w:bCs/>
      <w:color w:val="39A5B7" w:themeColor="accent1"/>
      <w:sz w:val="28"/>
      <w:u w:val="single"/>
    </w:rPr>
  </w:style>
  <w:style w:type="paragraph" w:styleId="ListBullet">
    <w:name w:val="List Bullet"/>
    <w:basedOn w:val="Normal"/>
    <w:uiPriority w:val="1"/>
    <w:unhideWhenUsed/>
    <w:qFormat/>
    <w:rsid w:val="00691975"/>
    <w:pPr>
      <w:numPr>
        <w:numId w:val="1"/>
      </w:numPr>
      <w:spacing w:after="80"/>
    </w:pPr>
  </w:style>
  <w:style w:type="paragraph" w:customStyle="1" w:styleId="Subsection">
    <w:name w:val="Subsection"/>
    <w:basedOn w:val="Normal"/>
    <w:uiPriority w:val="1"/>
    <w:qFormat/>
    <w:rsid w:val="00691975"/>
    <w:pPr>
      <w:spacing w:before="280" w:after="120"/>
    </w:pPr>
    <w:rPr>
      <w:b/>
      <w:bCs/>
      <w:caps/>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 w:type="character" w:customStyle="1" w:styleId="Heading2Char">
    <w:name w:val="Heading 2 Char"/>
    <w:basedOn w:val="DefaultParagraphFont"/>
    <w:link w:val="Heading2"/>
    <w:rsid w:val="00ED3071"/>
    <w:rPr>
      <w:rFonts w:asciiTheme="majorHAnsi" w:eastAsiaTheme="majorEastAsia" w:hAnsiTheme="majorHAnsi" w:cstheme="majorBidi"/>
      <w:b/>
      <w:bCs/>
      <w:caps/>
      <w:kern w:val="20"/>
      <w:sz w:val="24"/>
      <w14:ligatures w14:val="standardContextual"/>
    </w:rPr>
  </w:style>
  <w:style w:type="paragraph" w:customStyle="1" w:styleId="ResumeText">
    <w:name w:val="Resume Text"/>
    <w:basedOn w:val="Normal"/>
    <w:qFormat/>
    <w:rsid w:val="00ED3071"/>
    <w:pPr>
      <w:spacing w:before="40" w:after="40" w:line="288" w:lineRule="auto"/>
      <w:ind w:right="1440"/>
    </w:pPr>
    <w:rPr>
      <w:rFonts w:eastAsiaTheme="minorEastAsia"/>
      <w:color w:val="595959" w:themeColor="text1" w:themeTint="A6"/>
      <w:kern w:val="20"/>
      <w:sz w:val="24"/>
    </w:rPr>
  </w:style>
  <w:style w:type="paragraph" w:styleId="BalloonText">
    <w:name w:val="Balloon Text"/>
    <w:basedOn w:val="Normal"/>
    <w:link w:val="BalloonTextChar"/>
    <w:uiPriority w:val="99"/>
    <w:semiHidden/>
    <w:unhideWhenUsed/>
    <w:rsid w:val="00271F3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71F35"/>
    <w:rPr>
      <w:rFonts w:ascii="Segoe UI" w:hAnsi="Segoe UI" w:cs="Segoe UI"/>
      <w:szCs w:val="18"/>
    </w:rPr>
  </w:style>
  <w:style w:type="paragraph" w:styleId="ListParagraph">
    <w:name w:val="List Paragraph"/>
    <w:basedOn w:val="Normal"/>
    <w:uiPriority w:val="34"/>
    <w:unhideWhenUsed/>
    <w:qFormat/>
    <w:rsid w:val="00776C71"/>
    <w:pPr>
      <w:ind w:left="720"/>
      <w:contextualSpacing/>
    </w:pPr>
  </w:style>
  <w:style w:type="character" w:styleId="Hyperlink">
    <w:name w:val="Hyperlink"/>
    <w:basedOn w:val="DefaultParagraphFont"/>
    <w:uiPriority w:val="99"/>
    <w:unhideWhenUsed/>
    <w:rsid w:val="00701038"/>
    <w:rPr>
      <w:color w:val="39A5B7" w:themeColor="hyperlink"/>
      <w:u w:val="single"/>
    </w:rPr>
  </w:style>
  <w:style w:type="character" w:styleId="UnresolvedMention">
    <w:name w:val="Unresolved Mention"/>
    <w:basedOn w:val="DefaultParagraphFont"/>
    <w:uiPriority w:val="99"/>
    <w:semiHidden/>
    <w:unhideWhenUsed/>
    <w:rsid w:val="0070103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512758">
      <w:bodyDiv w:val="1"/>
      <w:marLeft w:val="0"/>
      <w:marRight w:val="0"/>
      <w:marTop w:val="0"/>
      <w:marBottom w:val="0"/>
      <w:divBdr>
        <w:top w:val="none" w:sz="0" w:space="0" w:color="auto"/>
        <w:left w:val="none" w:sz="0" w:space="0" w:color="auto"/>
        <w:bottom w:val="none" w:sz="0" w:space="0" w:color="auto"/>
        <w:right w:val="none" w:sz="0" w:space="0" w:color="auto"/>
      </w:divBdr>
      <w:divsChild>
        <w:div w:id="1273513063">
          <w:marLeft w:val="0"/>
          <w:marRight w:val="0"/>
          <w:marTop w:val="0"/>
          <w:marBottom w:val="0"/>
          <w:divBdr>
            <w:top w:val="none" w:sz="0" w:space="0" w:color="auto"/>
            <w:left w:val="none" w:sz="0" w:space="0" w:color="auto"/>
            <w:bottom w:val="none" w:sz="0" w:space="0" w:color="auto"/>
            <w:right w:val="none" w:sz="0" w:space="0" w:color="auto"/>
          </w:divBdr>
        </w:div>
      </w:divsChild>
    </w:div>
    <w:div w:id="1401097072">
      <w:bodyDiv w:val="1"/>
      <w:marLeft w:val="0"/>
      <w:marRight w:val="0"/>
      <w:marTop w:val="0"/>
      <w:marBottom w:val="0"/>
      <w:divBdr>
        <w:top w:val="none" w:sz="0" w:space="0" w:color="auto"/>
        <w:left w:val="none" w:sz="0" w:space="0" w:color="auto"/>
        <w:bottom w:val="none" w:sz="0" w:space="0" w:color="auto"/>
        <w:right w:val="none" w:sz="0" w:space="0" w:color="auto"/>
      </w:divBdr>
      <w:divsChild>
        <w:div w:id="1468088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Mathura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inkedin.com/in/mathuransad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github.com/Mathuran" TargetMode="External"/><Relationship Id="rId4" Type="http://schemas.openxmlformats.org/officeDocument/2006/relationships/styles" Target="styles.xml"/><Relationship Id="rId9" Type="http://schemas.openxmlformats.org/officeDocument/2006/relationships/hyperlink" Target="https://www.linkedin.com/in/mathuransada/"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u\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0BF4D9051F24C44A2E4B944864EE810"/>
        <w:category>
          <w:name w:val="General"/>
          <w:gallery w:val="placeholder"/>
        </w:category>
        <w:types>
          <w:type w:val="bbPlcHdr"/>
        </w:types>
        <w:behaviors>
          <w:behavior w:val="content"/>
        </w:behaviors>
        <w:guid w:val="{7C107F70-7E9A-4F92-A854-ADBA21356441}"/>
      </w:docPartPr>
      <w:docPartBody>
        <w:p w:rsidR="00BC4010" w:rsidRDefault="00053B1D">
          <w:pPr>
            <w:pStyle w:val="60BF4D9051F24C44A2E4B944864EE810"/>
          </w:pPr>
          <w:r>
            <w:t>[Your Name]</w:t>
          </w:r>
        </w:p>
      </w:docPartBody>
    </w:docPart>
    <w:docPart>
      <w:docPartPr>
        <w:name w:val="C45238D44C804CAE913DE6514B92EF5E"/>
        <w:category>
          <w:name w:val="General"/>
          <w:gallery w:val="placeholder"/>
        </w:category>
        <w:types>
          <w:type w:val="bbPlcHdr"/>
        </w:types>
        <w:behaviors>
          <w:behavior w:val="content"/>
        </w:behaviors>
        <w:guid w:val="{F9E70853-7272-4F42-8557-CE0EE95126C4}"/>
      </w:docPartPr>
      <w:docPartBody>
        <w:p w:rsidR="00BC4010" w:rsidRDefault="00053B1D">
          <w:pPr>
            <w:pStyle w:val="C45238D44C804CAE913DE6514B92EF5E"/>
          </w:pPr>
          <w:r>
            <w:t>[Address, City, ST  ZIP Code]</w:t>
          </w:r>
        </w:p>
      </w:docPartBody>
    </w:docPart>
    <w:docPart>
      <w:docPartPr>
        <w:name w:val="24BEF2375C954D07ACD575037290E424"/>
        <w:category>
          <w:name w:val="General"/>
          <w:gallery w:val="placeholder"/>
        </w:category>
        <w:types>
          <w:type w:val="bbPlcHdr"/>
        </w:types>
        <w:behaviors>
          <w:behavior w:val="content"/>
        </w:behaviors>
        <w:guid w:val="{AB3DEFCF-FE6E-420B-B01B-637A22306B38}"/>
      </w:docPartPr>
      <w:docPartBody>
        <w:p w:rsidR="00BC4010" w:rsidRDefault="00053B1D">
          <w:pPr>
            <w:pStyle w:val="24BEF2375C954D07ACD575037290E424"/>
          </w:pPr>
          <w:r>
            <w:t>[Telephone]</w:t>
          </w:r>
        </w:p>
      </w:docPartBody>
    </w:docPart>
    <w:docPart>
      <w:docPartPr>
        <w:name w:val="E13F6EA09F5D4EFABA136E52CC14F946"/>
        <w:category>
          <w:name w:val="General"/>
          <w:gallery w:val="placeholder"/>
        </w:category>
        <w:types>
          <w:type w:val="bbPlcHdr"/>
        </w:types>
        <w:behaviors>
          <w:behavior w:val="content"/>
        </w:behaviors>
        <w:guid w:val="{B67F9E13-947E-4BB0-A702-B32B8EEC0FED}"/>
      </w:docPartPr>
      <w:docPartBody>
        <w:p w:rsidR="00BC4010" w:rsidRDefault="00053B1D">
          <w:pPr>
            <w:pStyle w:val="E13F6EA09F5D4EFABA136E52CC14F946"/>
          </w:pPr>
          <w:r>
            <w:t>[Email]</w:t>
          </w:r>
        </w:p>
      </w:docPartBody>
    </w:docPart>
    <w:docPart>
      <w:docPartPr>
        <w:name w:val="5A5A23FD9C46479B95C30EC2B07F8153"/>
        <w:category>
          <w:name w:val="General"/>
          <w:gallery w:val="placeholder"/>
        </w:category>
        <w:types>
          <w:type w:val="bbPlcHdr"/>
        </w:types>
        <w:behaviors>
          <w:behavior w:val="content"/>
        </w:behaviors>
        <w:guid w:val="{359E52F5-B834-4FBA-B06A-02ADDEAA74AD}"/>
      </w:docPartPr>
      <w:docPartBody>
        <w:p w:rsidR="004D731D" w:rsidRDefault="00660A58" w:rsidP="00660A58">
          <w:pPr>
            <w:pStyle w:val="5A5A23FD9C46479B95C30EC2B07F8153"/>
          </w:pPr>
          <w:r>
            <w:t>[Your Name]</w:t>
          </w:r>
        </w:p>
      </w:docPartBody>
    </w:docPart>
    <w:docPart>
      <w:docPartPr>
        <w:name w:val="6F8A3A9CFFCB4F51B9E14503EAC59348"/>
        <w:category>
          <w:name w:val="General"/>
          <w:gallery w:val="placeholder"/>
        </w:category>
        <w:types>
          <w:type w:val="bbPlcHdr"/>
        </w:types>
        <w:behaviors>
          <w:behavior w:val="content"/>
        </w:behaviors>
        <w:guid w:val="{0BB4F56C-92BB-45F5-83DD-FD7A77305DE4}"/>
      </w:docPartPr>
      <w:docPartBody>
        <w:p w:rsidR="004D731D" w:rsidRDefault="00660A58" w:rsidP="00660A58">
          <w:pPr>
            <w:pStyle w:val="6F8A3A9CFFCB4F51B9E14503EAC59348"/>
          </w:pPr>
          <w:r>
            <w:t>[Address, City, ST  ZIP Code]</w:t>
          </w:r>
        </w:p>
      </w:docPartBody>
    </w:docPart>
    <w:docPart>
      <w:docPartPr>
        <w:name w:val="438444B6853041B59110FCFDD5FC332D"/>
        <w:category>
          <w:name w:val="General"/>
          <w:gallery w:val="placeholder"/>
        </w:category>
        <w:types>
          <w:type w:val="bbPlcHdr"/>
        </w:types>
        <w:behaviors>
          <w:behavior w:val="content"/>
        </w:behaviors>
        <w:guid w:val="{E507E3FD-AC4B-4EFC-B147-DF5C48B850EF}"/>
      </w:docPartPr>
      <w:docPartBody>
        <w:p w:rsidR="004D731D" w:rsidRDefault="00660A58" w:rsidP="00660A58">
          <w:pPr>
            <w:pStyle w:val="438444B6853041B59110FCFDD5FC332D"/>
          </w:pPr>
          <w:r>
            <w:t>[Telephone]</w:t>
          </w:r>
        </w:p>
      </w:docPartBody>
    </w:docPart>
    <w:docPart>
      <w:docPartPr>
        <w:name w:val="A610E7CA3A1848D8B9F17F5892E966F6"/>
        <w:category>
          <w:name w:val="General"/>
          <w:gallery w:val="placeholder"/>
        </w:category>
        <w:types>
          <w:type w:val="bbPlcHdr"/>
        </w:types>
        <w:behaviors>
          <w:behavior w:val="content"/>
        </w:behaviors>
        <w:guid w:val="{E764F00B-B04B-4429-9D46-BBA65F58A72B}"/>
      </w:docPartPr>
      <w:docPartBody>
        <w:p w:rsidR="004D731D" w:rsidRDefault="00660A58" w:rsidP="00660A58">
          <w:pPr>
            <w:pStyle w:val="A610E7CA3A1848D8B9F17F5892E966F6"/>
          </w:pPr>
          <w:r>
            <w:t>[Email]</w:t>
          </w:r>
        </w:p>
      </w:docPartBody>
    </w:docPart>
    <w:docPart>
      <w:docPartPr>
        <w:name w:val="385FB700C04F4087936A051E2FBA4F04"/>
        <w:category>
          <w:name w:val="General"/>
          <w:gallery w:val="placeholder"/>
        </w:category>
        <w:types>
          <w:type w:val="bbPlcHdr"/>
        </w:types>
        <w:behaviors>
          <w:behavior w:val="content"/>
        </w:behaviors>
        <w:guid w:val="{CC40CB90-4293-4FD1-9FB0-88C967B68C92}"/>
      </w:docPartPr>
      <w:docPartBody>
        <w:p w:rsidR="00FC3BF0" w:rsidRDefault="004D731D" w:rsidP="004D731D">
          <w:pPr>
            <w:pStyle w:val="385FB700C04F4087936A051E2FBA4F04"/>
          </w:pPr>
          <w:r>
            <w:rPr>
              <w:rStyle w:val="PlaceholderText"/>
            </w:rPr>
            <w:t>[field or area of accomplishment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B1D"/>
    <w:rsid w:val="00053B1D"/>
    <w:rsid w:val="002A02DF"/>
    <w:rsid w:val="004D731D"/>
    <w:rsid w:val="00660A58"/>
    <w:rsid w:val="00B86F1A"/>
    <w:rsid w:val="00BA1C14"/>
    <w:rsid w:val="00BC4010"/>
    <w:rsid w:val="00DC20D8"/>
    <w:rsid w:val="00FC3BF0"/>
    <w:rsid w:val="00FE5B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BF4D9051F24C44A2E4B944864EE810">
    <w:name w:val="60BF4D9051F24C44A2E4B944864EE810"/>
  </w:style>
  <w:style w:type="paragraph" w:customStyle="1" w:styleId="C45238D44C804CAE913DE6514B92EF5E">
    <w:name w:val="C45238D44C804CAE913DE6514B92EF5E"/>
  </w:style>
  <w:style w:type="paragraph" w:customStyle="1" w:styleId="24BEF2375C954D07ACD575037290E424">
    <w:name w:val="24BEF2375C954D07ACD575037290E424"/>
  </w:style>
  <w:style w:type="paragraph" w:customStyle="1" w:styleId="E13F6EA09F5D4EFABA136E52CC14F946">
    <w:name w:val="E13F6EA09F5D4EFABA136E52CC14F946"/>
  </w:style>
  <w:style w:type="paragraph" w:customStyle="1" w:styleId="8B4E5384AA6F406191E60A7EA6F734B6">
    <w:name w:val="8B4E5384AA6F406191E60A7EA6F734B6"/>
  </w:style>
  <w:style w:type="paragraph" w:customStyle="1" w:styleId="409FCB31518E484B993BD374728485E4">
    <w:name w:val="409FCB31518E484B993BD374728485E4"/>
  </w:style>
  <w:style w:type="paragraph" w:customStyle="1" w:styleId="6D0BE83E289D407F86E039887E949C36">
    <w:name w:val="6D0BE83E289D407F86E039887E949C36"/>
  </w:style>
  <w:style w:type="paragraph" w:customStyle="1" w:styleId="3CE767A201984DF2A24792216354C924">
    <w:name w:val="3CE767A201984DF2A24792216354C924"/>
  </w:style>
  <w:style w:type="paragraph" w:customStyle="1" w:styleId="541DE9DF7B804472905A6FB551815717">
    <w:name w:val="541DE9DF7B804472905A6FB551815717"/>
  </w:style>
  <w:style w:type="character" w:styleId="PlaceholderText">
    <w:name w:val="Placeholder Text"/>
    <w:basedOn w:val="DefaultParagraphFont"/>
    <w:uiPriority w:val="99"/>
    <w:semiHidden/>
    <w:rsid w:val="004D731D"/>
    <w:rPr>
      <w:color w:val="808080"/>
    </w:rPr>
  </w:style>
  <w:style w:type="paragraph" w:customStyle="1" w:styleId="14056E521BE347D19F520B08B37E77A6">
    <w:name w:val="14056E521BE347D19F520B08B37E77A6"/>
  </w:style>
  <w:style w:type="paragraph" w:customStyle="1" w:styleId="8BF78F65D0E14B6BAE8D9AE618CBB491">
    <w:name w:val="8BF78F65D0E14B6BAE8D9AE618CBB491"/>
  </w:style>
  <w:style w:type="paragraph" w:styleId="ListBullet">
    <w:name w:val="List Bullet"/>
    <w:basedOn w:val="Normal"/>
    <w:uiPriority w:val="1"/>
    <w:unhideWhenUsed/>
    <w:qFormat/>
    <w:pPr>
      <w:numPr>
        <w:numId w:val="1"/>
      </w:numPr>
      <w:spacing w:after="80" w:line="240" w:lineRule="auto"/>
    </w:pPr>
    <w:rPr>
      <w:rFonts w:cs="Times New Roman"/>
      <w:color w:val="404040" w:themeColor="text1" w:themeTint="BF"/>
      <w:sz w:val="18"/>
      <w:lang w:val="en-US" w:eastAsia="en-US"/>
    </w:rPr>
  </w:style>
  <w:style w:type="paragraph" w:customStyle="1" w:styleId="BFC208CEF94A45F0AC61812A14188963">
    <w:name w:val="BFC208CEF94A45F0AC61812A14188963"/>
  </w:style>
  <w:style w:type="paragraph" w:customStyle="1" w:styleId="554795F7F5B4443496000509F73BA41A">
    <w:name w:val="554795F7F5B4443496000509F73BA41A"/>
  </w:style>
  <w:style w:type="paragraph" w:customStyle="1" w:styleId="489822E810454A57B26CD2528D6A782F">
    <w:name w:val="489822E810454A57B26CD2528D6A782F"/>
  </w:style>
  <w:style w:type="paragraph" w:customStyle="1" w:styleId="8F6F56D8AAF9489AA47F63BB33A61197">
    <w:name w:val="8F6F56D8AAF9489AA47F63BB33A61197"/>
  </w:style>
  <w:style w:type="paragraph" w:customStyle="1" w:styleId="8C52E2FA4B2947519C26592F1F731E96">
    <w:name w:val="8C52E2FA4B2947519C26592F1F731E96"/>
  </w:style>
  <w:style w:type="paragraph" w:customStyle="1" w:styleId="5E49EB8FA0CA4B6B8E77196245E2F115">
    <w:name w:val="5E49EB8FA0CA4B6B8E77196245E2F115"/>
  </w:style>
  <w:style w:type="paragraph" w:customStyle="1" w:styleId="8A1A213C77C3482BB4D2AB1B422D0E02">
    <w:name w:val="8A1A213C77C3482BB4D2AB1B422D0E02"/>
  </w:style>
  <w:style w:type="paragraph" w:customStyle="1" w:styleId="F471F8E0FA1047E8A91075C5289C1F9A">
    <w:name w:val="F471F8E0FA1047E8A91075C5289C1F9A"/>
    <w:rsid w:val="00DC20D8"/>
    <w:rPr>
      <w:lang w:val="en-US" w:eastAsia="en-US"/>
    </w:rPr>
  </w:style>
  <w:style w:type="paragraph" w:customStyle="1" w:styleId="0665D029E19E47E3AA4AD2CEB145B1E9">
    <w:name w:val="0665D029E19E47E3AA4AD2CEB145B1E9"/>
    <w:rsid w:val="00DC20D8"/>
    <w:rPr>
      <w:lang w:val="en-US" w:eastAsia="en-US"/>
    </w:rPr>
  </w:style>
  <w:style w:type="paragraph" w:customStyle="1" w:styleId="5A5A23FD9C46479B95C30EC2B07F8153">
    <w:name w:val="5A5A23FD9C46479B95C30EC2B07F8153"/>
    <w:rsid w:val="00660A58"/>
  </w:style>
  <w:style w:type="paragraph" w:customStyle="1" w:styleId="6F8A3A9CFFCB4F51B9E14503EAC59348">
    <w:name w:val="6F8A3A9CFFCB4F51B9E14503EAC59348"/>
    <w:rsid w:val="00660A58"/>
  </w:style>
  <w:style w:type="paragraph" w:customStyle="1" w:styleId="438444B6853041B59110FCFDD5FC332D">
    <w:name w:val="438444B6853041B59110FCFDD5FC332D"/>
    <w:rsid w:val="00660A58"/>
  </w:style>
  <w:style w:type="paragraph" w:customStyle="1" w:styleId="A610E7CA3A1848D8B9F17F5892E966F6">
    <w:name w:val="A610E7CA3A1848D8B9F17F5892E966F6"/>
    <w:rsid w:val="00660A58"/>
  </w:style>
  <w:style w:type="paragraph" w:customStyle="1" w:styleId="113084016882489B8F8A26AE5A93ED3B">
    <w:name w:val="113084016882489B8F8A26AE5A93ED3B"/>
    <w:rsid w:val="00660A58"/>
  </w:style>
  <w:style w:type="paragraph" w:customStyle="1" w:styleId="385FB700C04F4087936A051E2FBA4F04">
    <w:name w:val="385FB700C04F4087936A051E2FBA4F04"/>
    <w:rsid w:val="004D731D"/>
  </w:style>
  <w:style w:type="paragraph" w:customStyle="1" w:styleId="AC2177B88E0E4D879BC8748240BD845E">
    <w:name w:val="AC2177B88E0E4D879BC8748240BD845E"/>
    <w:rsid w:val="00BA1C14"/>
  </w:style>
  <w:style w:type="paragraph" w:customStyle="1" w:styleId="E72EF583E8D54C23BD8F8E68FCE29DAD">
    <w:name w:val="E72EF583E8D54C23BD8F8E68FCE29DAD"/>
    <w:rsid w:val="00BA1C14"/>
  </w:style>
  <w:style w:type="paragraph" w:customStyle="1" w:styleId="8E89CC55CDB84BD7BC073764270DADB6">
    <w:name w:val="8E89CC55CDB84BD7BC073764270DADB6"/>
    <w:rsid w:val="00BA1C14"/>
  </w:style>
  <w:style w:type="paragraph" w:customStyle="1" w:styleId="D66F602C1822493A9069BC8E27713BB5">
    <w:name w:val="D66F602C1822493A9069BC8E27713BB5"/>
    <w:rsid w:val="00BA1C14"/>
  </w:style>
  <w:style w:type="paragraph" w:customStyle="1" w:styleId="7E0A38B7F0184A91A4A9734A9FA60701">
    <w:name w:val="7E0A38B7F0184A91A4A9734A9FA60701"/>
    <w:rsid w:val="00BA1C14"/>
  </w:style>
  <w:style w:type="paragraph" w:customStyle="1" w:styleId="23E11B5A7AE04608B52706821A703C36">
    <w:name w:val="23E11B5A7AE04608B52706821A703C36"/>
    <w:rsid w:val="00BA1C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Mississauga ON L5C 2V3</CompanyAddress>
  <CompanyPhone>647-444-4099</CompanyPhone>
  <CompanyFax/>
  <CompanyEmail>mathuransada@gmail.com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31C3B-1C29-4CFE-8693-96D0EE286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(color)</Template>
  <TotalTime>1887</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Mathuran Sadagopan</dc:creator>
  <cp:keywords/>
  <cp:lastModifiedBy>Mathuran Sadagopan</cp:lastModifiedBy>
  <cp:revision>16</cp:revision>
  <cp:lastPrinted>2018-01-20T22:57:00Z</cp:lastPrinted>
  <dcterms:created xsi:type="dcterms:W3CDTF">2017-09-21T04:23:00Z</dcterms:created>
  <dcterms:modified xsi:type="dcterms:W3CDTF">2018-02-16T19:55:00Z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