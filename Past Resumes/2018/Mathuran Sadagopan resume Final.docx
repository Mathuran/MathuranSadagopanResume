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5618"/>
        <w:gridCol w:w="4297"/>
      </w:tblGrid>
      <w:tr w:rsidR="00E5521B" w:rsidRPr="00565B06" w14:paraId="5EC18F39" w14:textId="77777777" w:rsidTr="005C1B06">
        <w:trPr>
          <w:trHeight w:hRule="exact" w:val="1709"/>
        </w:trPr>
        <w:tc>
          <w:tcPr>
            <w:tcW w:w="4896" w:type="dxa"/>
            <w:tcMar>
              <w:right w:w="144" w:type="dxa"/>
            </w:tcMar>
            <w:vAlign w:val="bottom"/>
          </w:tcPr>
          <w:p w14:paraId="4FD40552" w14:textId="1E12F950" w:rsidR="00556337" w:rsidRPr="00565B06" w:rsidRDefault="001B59C8" w:rsidP="00E5521B">
            <w:pPr>
              <w:pStyle w:val="Title"/>
            </w:pPr>
            <w:r>
              <w:t>ma</w:t>
            </w:r>
            <w:r w:rsidR="005C1B06">
              <w:t>thuran</w:t>
            </w:r>
          </w:p>
          <w:p w14:paraId="13DD05DD" w14:textId="484780F0" w:rsidR="00FE18B2" w:rsidRPr="00565B06" w:rsidRDefault="005C1B06" w:rsidP="00E5521B">
            <w:pPr>
              <w:pStyle w:val="Subtitle"/>
            </w:pPr>
            <w:r>
              <w:t>Sadagopan</w:t>
            </w:r>
          </w:p>
        </w:tc>
        <w:tc>
          <w:tcPr>
            <w:tcW w:w="3744" w:type="dxa"/>
            <w:tcMar>
              <w:left w:w="144" w:type="dxa"/>
            </w:tcMar>
            <w:vAlign w:val="bottom"/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762"/>
              <w:gridCol w:w="391"/>
            </w:tblGrid>
            <w:tr w:rsidR="00323C3F" w:rsidRPr="009D0878" w14:paraId="7BDED961" w14:textId="77777777" w:rsidTr="00D52D97">
              <w:sdt>
                <w:sdtPr>
                  <w:alias w:val="Enter phone:"/>
                  <w:tag w:val="Enter phone:"/>
                  <w:id w:val="-1849400302"/>
                  <w:placeholder>
                    <w:docPart w:val="FF58FBD88E294B31B4C287B718C21F36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261" w:type="dxa"/>
                      <w:tcMar>
                        <w:left w:w="720" w:type="dxa"/>
                        <w:right w:w="29" w:type="dxa"/>
                      </w:tcMar>
                    </w:tcPr>
                    <w:p w14:paraId="2136B86B" w14:textId="00174C4F" w:rsidR="00323C3F" w:rsidRPr="009D0878" w:rsidRDefault="005C1B06" w:rsidP="00323C3F">
                      <w:pPr>
                        <w:pStyle w:val="ContactInfo"/>
                      </w:pPr>
                      <w:r>
                        <w:t>647-447-3024</w:t>
                      </w:r>
                    </w:p>
                  </w:tc>
                </w:sdtContent>
              </w:sdt>
              <w:tc>
                <w:tcPr>
                  <w:tcW w:w="339" w:type="dxa"/>
                  <w:tcMar>
                    <w:left w:w="0" w:type="dxa"/>
                    <w:right w:w="0" w:type="dxa"/>
                  </w:tcMar>
                </w:tcPr>
                <w:p w14:paraId="4B4D9F23" w14:textId="77777777" w:rsidR="00323C3F" w:rsidRPr="009D0878" w:rsidRDefault="00323C3F" w:rsidP="00323C3F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9C5EF22" wp14:editId="59739ED3">
                            <wp:extent cx="109728" cy="109728"/>
                            <wp:effectExtent l="0" t="0" r="5080" b="5080"/>
                            <wp:docPr id="10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939A413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18ab3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9D0878" w14:paraId="1B763F5E" w14:textId="77777777" w:rsidTr="00D52D97">
              <w:sdt>
                <w:sdtPr>
                  <w:alias w:val="Enter email:"/>
                  <w:tag w:val="Enter email:"/>
                  <w:id w:val="-675184368"/>
                  <w:placeholder>
                    <w:docPart w:val="0C78D641A034417EBF53E1E23C01B94C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261" w:type="dxa"/>
                      <w:tcMar>
                        <w:left w:w="720" w:type="dxa"/>
                        <w:right w:w="29" w:type="dxa"/>
                      </w:tcMar>
                    </w:tcPr>
                    <w:p w14:paraId="2F464C02" w14:textId="08907154" w:rsidR="00323C3F" w:rsidRPr="009D0878" w:rsidRDefault="002143C4" w:rsidP="00323C3F">
                      <w:pPr>
                        <w:pStyle w:val="ContactInfo"/>
                      </w:pPr>
                      <w:r>
                        <w:t>mathuransada@gmail.com</w:t>
                      </w:r>
                    </w:p>
                  </w:tc>
                </w:sdtContent>
              </w:sdt>
              <w:tc>
                <w:tcPr>
                  <w:tcW w:w="339" w:type="dxa"/>
                  <w:tcMar>
                    <w:left w:w="0" w:type="dxa"/>
                    <w:right w:w="0" w:type="dxa"/>
                  </w:tcMar>
                </w:tcPr>
                <w:p w14:paraId="36DEC69D" w14:textId="77777777" w:rsidR="00323C3F" w:rsidRPr="009D0878" w:rsidRDefault="00323C3F" w:rsidP="00323C3F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3A0FCB0" wp14:editId="120AC555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91FD605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" path="m108,21r,l60,58,12,21v-1,-1,-1,-2,,-3c13,16,14,16,16,17l60,51,104,17v1,-1,3,-1,4,1c109,19,109,20,108,21r,xm114,r,l6,c3,,,3,,6l,74v,3,3,6,6,6l114,80v3,,6,-3,6,-6l120,6c120,3,117,,114,xe" fillcolor="#418ab3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9D0878" w14:paraId="2506EC01" w14:textId="77777777" w:rsidTr="00D52D97">
              <w:sdt>
                <w:sdtPr>
                  <w:alias w:val="Enter LinkedIn profile:"/>
                  <w:tag w:val="Enter LinkedIn profile:"/>
                  <w:id w:val="1102843699"/>
                  <w:placeholder>
                    <w:docPart w:val="56EDE03F5F2249109E1BD84BE445D9C6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EndPr/>
                <w:sdtContent>
                  <w:tc>
                    <w:tcPr>
                      <w:tcW w:w="3261" w:type="dxa"/>
                      <w:tcMar>
                        <w:left w:w="720" w:type="dxa"/>
                        <w:right w:w="29" w:type="dxa"/>
                      </w:tcMar>
                    </w:tcPr>
                    <w:p w14:paraId="2269B3D2" w14:textId="77E14FA8" w:rsidR="00323C3F" w:rsidRPr="009D0878" w:rsidRDefault="005C1B06" w:rsidP="00323C3F">
                      <w:pPr>
                        <w:pStyle w:val="ContactInfo"/>
                      </w:pPr>
                      <w:r>
                        <w:t>mathuransada</w:t>
                      </w:r>
                    </w:p>
                  </w:tc>
                </w:sdtContent>
              </w:sdt>
              <w:tc>
                <w:tcPr>
                  <w:tcW w:w="339" w:type="dxa"/>
                  <w:tcMar>
                    <w:left w:w="0" w:type="dxa"/>
                    <w:right w:w="0" w:type="dxa"/>
                  </w:tcMar>
                </w:tcPr>
                <w:p w14:paraId="4C243B62" w14:textId="77777777" w:rsidR="00323C3F" w:rsidRPr="009D0878" w:rsidRDefault="00323C3F" w:rsidP="00323C3F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240F5BE" wp14:editId="512045C6">
                            <wp:extent cx="109728" cy="109728"/>
                            <wp:effectExtent l="0" t="0" r="5080" b="5080"/>
                            <wp:docPr id="11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FFEFFBB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418ab3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9D0878" w14:paraId="6F0F5C25" w14:textId="77777777" w:rsidTr="00D52D97">
              <w:tc>
                <w:tcPr>
                  <w:tcW w:w="3261" w:type="dxa"/>
                  <w:tcMar>
                    <w:left w:w="720" w:type="dxa"/>
                    <w:right w:w="29" w:type="dxa"/>
                  </w:tcMar>
                </w:tcPr>
                <w:p w14:paraId="1598AE32" w14:textId="75FA262D" w:rsidR="00323C3F" w:rsidRPr="009D0878" w:rsidRDefault="00370BB5" w:rsidP="00323C3F">
                  <w:pPr>
                    <w:pStyle w:val="ContactInfo"/>
                  </w:pPr>
                  <w:sdt>
                    <w:sdtPr>
                      <w:alias w:val="Enter Twitter/blog/portfolio:"/>
                      <w:tag w:val="Enter Twitter/blog/portfolio:"/>
                      <w:id w:val="182791170"/>
                      <w:placeholder>
                        <w:docPart w:val="F853B36417024849835BDFFF08DD6FE4"/>
                      </w:placeholder>
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5C1B06">
                        <w:t>Mathuran</w:t>
                      </w:r>
                    </w:sdtContent>
                  </w:sdt>
                </w:p>
              </w:tc>
              <w:tc>
                <w:tcPr>
                  <w:tcW w:w="339" w:type="dxa"/>
                  <w:tcMar>
                    <w:left w:w="0" w:type="dxa"/>
                    <w:right w:w="0" w:type="dxa"/>
                  </w:tcMar>
                </w:tcPr>
                <w:p w14:paraId="1D5F60C0" w14:textId="77777777" w:rsidR="00323C3F" w:rsidRPr="009D0878" w:rsidRDefault="00D52D97" w:rsidP="00323C3F">
                  <w:pPr>
                    <w:pStyle w:val="Icons"/>
                  </w:pPr>
                  <w:r>
                    <w:rPr>
                      <w:noProof/>
                    </w:rPr>
                    <w:drawing>
                      <wp:inline distT="0" distB="0" distL="0" distR="0" wp14:anchorId="27FCC231" wp14:editId="752FFD4B">
                        <wp:extent cx="215265" cy="215265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265" cy="215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B4EF2B3" w14:textId="77777777" w:rsidR="00E5521B" w:rsidRPr="00565B06" w:rsidRDefault="00E5521B" w:rsidP="00DF2C9D">
            <w:pPr>
              <w:pStyle w:val="ContactInfo"/>
            </w:pPr>
          </w:p>
        </w:tc>
      </w:tr>
    </w:tbl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the name and contact info layout table. Second table is the objective table"/>
      </w:tblPr>
      <w:tblGrid>
        <w:gridCol w:w="720"/>
        <w:gridCol w:w="10038"/>
      </w:tblGrid>
      <w:tr w:rsidR="000E24AC" w:rsidRPr="00565B06" w14:paraId="5E64A941" w14:textId="77777777" w:rsidTr="00216CE6">
        <w:tc>
          <w:tcPr>
            <w:tcW w:w="720" w:type="dxa"/>
            <w:tcMar>
              <w:bottom w:w="0" w:type="dxa"/>
              <w:right w:w="216" w:type="dxa"/>
            </w:tcMar>
            <w:vAlign w:val="bottom"/>
          </w:tcPr>
          <w:p w14:paraId="42A06183" w14:textId="6C04BC38" w:rsidR="000E24AC" w:rsidRPr="00565B06" w:rsidRDefault="00A67FED" w:rsidP="005C1B06">
            <w:pPr>
              <w:pStyle w:val="Icons"/>
              <w:ind w:left="11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0CB5A7A2" wp14:editId="2FECABEC">
                      <wp:extent cx="274320" cy="274320"/>
                      <wp:effectExtent l="0" t="0" r="0" b="0"/>
                      <wp:docPr id="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6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7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4EFB3C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1DC9B655" w14:textId="05B422D0" w:rsidR="000E24AC" w:rsidRPr="00565B06" w:rsidRDefault="00D56841" w:rsidP="007850D1">
            <w:pPr>
              <w:pStyle w:val="Heading1"/>
              <w:outlineLvl w:val="0"/>
            </w:pPr>
            <w:r>
              <w:t>Skills</w:t>
            </w:r>
          </w:p>
        </w:tc>
      </w:tr>
    </w:tbl>
    <w:p w14:paraId="1193CE1D" w14:textId="77777777" w:rsidR="008C2B8D" w:rsidRDefault="008C2B8D" w:rsidP="005C1B06">
      <w:pPr>
        <w:pStyle w:val="ListBullet"/>
        <w:rPr>
          <w:b/>
        </w:rPr>
        <w:sectPr w:rsidR="008C2B8D" w:rsidSect="00C66168">
          <w:footerReference w:type="default" r:id="rId10"/>
          <w:headerReference w:type="first" r:id="rId11"/>
          <w:pgSz w:w="12240" w:h="15840" w:code="1"/>
          <w:pgMar w:top="720" w:right="794" w:bottom="1077" w:left="1531" w:header="431" w:footer="646" w:gutter="0"/>
          <w:cols w:space="720"/>
          <w:titlePg/>
          <w:docGrid w:linePitch="360"/>
        </w:sectPr>
      </w:pPr>
    </w:p>
    <w:p w14:paraId="56BDFC4D" w14:textId="7C98EB9D" w:rsidR="00A77B4D" w:rsidRPr="008C2B8D" w:rsidRDefault="005C1B06" w:rsidP="005C1B06">
      <w:pPr>
        <w:pStyle w:val="ListBullet"/>
      </w:pPr>
      <w:r>
        <w:rPr>
          <w:b/>
        </w:rPr>
        <w:t xml:space="preserve">Strong Leadership </w:t>
      </w:r>
      <w:r>
        <w:t xml:space="preserve">and </w:t>
      </w:r>
      <w:r w:rsidR="008C2B8D">
        <w:rPr>
          <w:b/>
        </w:rPr>
        <w:t xml:space="preserve">communication skills </w:t>
      </w:r>
    </w:p>
    <w:p w14:paraId="17FF4867" w14:textId="2CC1C911" w:rsidR="008C2B8D" w:rsidRPr="008C2B8D" w:rsidRDefault="008C2B8D" w:rsidP="005C1B06">
      <w:pPr>
        <w:pStyle w:val="ListBullet"/>
      </w:pPr>
      <w:r>
        <w:rPr>
          <w:b/>
        </w:rPr>
        <w:t xml:space="preserve">Experience using Inventor AutoCAD and Solidworks </w:t>
      </w:r>
    </w:p>
    <w:p w14:paraId="214B5DBC" w14:textId="729BFAEB" w:rsidR="008C2B8D" w:rsidRDefault="008C2B8D" w:rsidP="005C1B06">
      <w:pPr>
        <w:pStyle w:val="ListBullet"/>
      </w:pPr>
      <w:r>
        <w:t>Proficient in</w:t>
      </w:r>
      <w:r>
        <w:rPr>
          <w:b/>
        </w:rPr>
        <w:t xml:space="preserve"> C++, Java, Python, Git(VCS) </w:t>
      </w:r>
      <w:r>
        <w:t>and various other languages</w:t>
      </w:r>
    </w:p>
    <w:p w14:paraId="2150FCE6" w14:textId="4EFE2C58" w:rsidR="008C2B8D" w:rsidRDefault="000E2497" w:rsidP="005C1B06">
      <w:pPr>
        <w:pStyle w:val="ListBullet"/>
      </w:pPr>
      <w:r>
        <w:rPr>
          <w:b/>
        </w:rPr>
        <w:t>Strong work</w:t>
      </w:r>
      <w:r w:rsidR="008C2B8D">
        <w:rPr>
          <w:b/>
        </w:rPr>
        <w:t xml:space="preserve">shop skills </w:t>
      </w:r>
    </w:p>
    <w:p w14:paraId="04E087A1" w14:textId="51AA93E1" w:rsidR="008C2B8D" w:rsidRPr="00565B06" w:rsidRDefault="008C2B8D" w:rsidP="008C2B8D">
      <w:pPr>
        <w:pStyle w:val="ListBullet"/>
      </w:pPr>
      <w:r>
        <w:t>Multip</w:t>
      </w:r>
      <w:r w:rsidR="00861519">
        <w:t>le OBA Gold standard awards for</w:t>
      </w:r>
      <w:r>
        <w:t xml:space="preserve"> </w:t>
      </w:r>
      <w:r w:rsidRPr="00536493">
        <w:rPr>
          <w:b/>
        </w:rPr>
        <w:t>playing trombone</w:t>
      </w:r>
      <w:r>
        <w:t xml:space="preserve"> in the Woodlands ensembles and Jazz Band</w:t>
      </w:r>
    </w:p>
    <w:p w14:paraId="17E40AD9" w14:textId="77777777" w:rsidR="008C2B8D" w:rsidRDefault="008C2B8D" w:rsidP="008C2B8D">
      <w:pPr>
        <w:pStyle w:val="ListBullet"/>
        <w:sectPr w:rsidR="008C2B8D" w:rsidSect="00C66168">
          <w:type w:val="continuous"/>
          <w:pgSz w:w="12240" w:h="15840" w:code="1"/>
          <w:pgMar w:top="720" w:right="794" w:bottom="1077" w:left="1531" w:header="431" w:footer="646" w:gutter="0"/>
          <w:cols w:num="2" w:space="136"/>
          <w:titlePg/>
          <w:docGrid w:linePitch="360"/>
        </w:sectPr>
      </w:pP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0"/>
        <w:gridCol w:w="10038"/>
      </w:tblGrid>
      <w:tr w:rsidR="00A77B4D" w:rsidRPr="00565B06" w14:paraId="72212975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51850012" w14:textId="6E56ED8C" w:rsidR="00A77B4D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5E1B8A8B" wp14:editId="619ED14F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C90E03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7660942B" w14:textId="77777777" w:rsidR="00A77B4D" w:rsidRPr="00565B06" w:rsidRDefault="00370BB5" w:rsidP="002146F8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1586649636"/>
                <w:placeholder>
                  <w:docPart w:val="C2A864A4D1B34D339A631E4AAF6980BD"/>
                </w:placeholder>
                <w:temporary/>
                <w:showingPlcHdr/>
                <w15:appearance w15:val="hidden"/>
              </w:sdtPr>
              <w:sdtEndPr/>
              <w:sdtContent>
                <w:r w:rsidR="00DD2D34" w:rsidRPr="00565B06">
                  <w:t>Education</w:t>
                </w:r>
              </w:sdtContent>
            </w:sdt>
          </w:p>
        </w:tc>
      </w:tr>
    </w:tbl>
    <w:p w14:paraId="7D4066CF" w14:textId="53E7AEA4" w:rsidR="007C0E0E" w:rsidRPr="00B245AD" w:rsidRDefault="002D45DF" w:rsidP="00B245AD">
      <w:pPr>
        <w:pStyle w:val="Heading2"/>
      </w:pPr>
      <w:r w:rsidRPr="00B245AD">
        <w:t>Bachelor of Engineering (CO-OP)</w:t>
      </w:r>
      <w:r w:rsidR="007C0E0E" w:rsidRPr="00B245AD">
        <w:t xml:space="preserve"> | </w:t>
      </w:r>
      <w:r w:rsidRPr="00B245AD">
        <w:rPr>
          <w:rStyle w:val="Emphasis"/>
          <w:iCs w:val="0"/>
          <w:color w:val="418AB3" w:themeColor="accent1"/>
        </w:rPr>
        <w:t>McMaster University, Hamilton ON</w:t>
      </w:r>
    </w:p>
    <w:p w14:paraId="2DC59C23" w14:textId="3B741A35" w:rsidR="007C0E0E" w:rsidRPr="002D45DF" w:rsidRDefault="002D45DF" w:rsidP="007C0E0E">
      <w:pPr>
        <w:rPr>
          <w:b/>
        </w:rPr>
      </w:pPr>
      <w:r w:rsidRPr="002D45DF">
        <w:rPr>
          <w:b/>
        </w:rPr>
        <w:t>Aspiring</w:t>
      </w:r>
      <w:r>
        <w:t xml:space="preserve"> to specialize in </w:t>
      </w:r>
      <w:r>
        <w:rPr>
          <w:b/>
        </w:rPr>
        <w:t>Computer Engineering</w:t>
      </w:r>
      <w:r w:rsidR="00D77A74">
        <w:rPr>
          <w:b/>
        </w:rPr>
        <w:tab/>
      </w:r>
      <w:r w:rsidR="00D77A74">
        <w:rPr>
          <w:b/>
        </w:rPr>
        <w:tab/>
      </w:r>
      <w:r w:rsidR="00216CE6">
        <w:rPr>
          <w:b/>
        </w:rPr>
        <w:tab/>
      </w:r>
      <w:r w:rsidR="00216CE6">
        <w:rPr>
          <w:b/>
        </w:rPr>
        <w:tab/>
      </w:r>
      <w:r w:rsidR="00B245AD" w:rsidRPr="00B245AD">
        <w:rPr>
          <w:rStyle w:val="Heading2Char"/>
        </w:rPr>
        <w:t xml:space="preserve">| </w:t>
      </w:r>
      <w:r w:rsidR="00D77A74" w:rsidRPr="00B245AD">
        <w:rPr>
          <w:rStyle w:val="Heading2Char"/>
        </w:rPr>
        <w:t>SEPTEMBER 2017- APRIL 2021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0"/>
        <w:gridCol w:w="10038"/>
      </w:tblGrid>
      <w:tr w:rsidR="005E088C" w:rsidRPr="00565B06" w14:paraId="1D0B79DE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1103C229" w14:textId="77777777" w:rsidR="005E088C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24D0A33C" wp14:editId="7312FEF9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25E090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583C5165" w14:textId="77777777" w:rsidR="005E088C" w:rsidRPr="00565B06" w:rsidRDefault="00370BB5" w:rsidP="0004158B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-2131392780"/>
                <w:placeholder>
                  <w:docPart w:val="F49067158A0E44FBA2438BE6CBA2DF6A"/>
                </w:placeholder>
                <w:temporary/>
                <w:showingPlcHdr/>
                <w15:appearance w15:val="hidden"/>
              </w:sdtPr>
              <w:sdtEndPr/>
              <w:sdtContent>
                <w:r w:rsidR="005E088C" w:rsidRPr="00565B06">
                  <w:t>Experience</w:t>
                </w:r>
              </w:sdtContent>
            </w:sdt>
          </w:p>
        </w:tc>
      </w:tr>
    </w:tbl>
    <w:p w14:paraId="0263D905" w14:textId="292C7BAA" w:rsidR="001B59C8" w:rsidRPr="00757EB4" w:rsidRDefault="001B59C8" w:rsidP="001B59C8">
      <w:pPr>
        <w:pStyle w:val="Heading2"/>
      </w:pPr>
      <w:r>
        <w:t>President of the Woodlands Robotics Club</w:t>
      </w:r>
      <w:r w:rsidRPr="00757EB4">
        <w:tab/>
      </w:r>
      <w:r w:rsidRPr="00757EB4">
        <w:tab/>
      </w:r>
      <w:r w:rsidRPr="00757EB4">
        <w:tab/>
      </w:r>
      <w:r w:rsidR="00FC7010">
        <w:t>| SEPTEMBER 2016</w:t>
      </w:r>
      <w:r>
        <w:t xml:space="preserve"> </w:t>
      </w:r>
      <w:r w:rsidR="005C32BE">
        <w:t xml:space="preserve">- JUNE </w:t>
      </w:r>
      <w:r>
        <w:t>2017</w:t>
      </w:r>
    </w:p>
    <w:p w14:paraId="4B894A51" w14:textId="5EB3B378" w:rsidR="001B59C8" w:rsidRPr="005C66A7" w:rsidRDefault="001B59C8" w:rsidP="001B59C8">
      <w:pPr>
        <w:pStyle w:val="ListBullet"/>
      </w:pPr>
      <w:r>
        <w:t xml:space="preserve">Overlooked the Design, Electrical and Programming aspects of the </w:t>
      </w:r>
      <w:r w:rsidR="00F1340E">
        <w:t>FRC robot</w:t>
      </w:r>
      <w:r w:rsidR="00F47602">
        <w:t xml:space="preserve"> as well as organize meetings</w:t>
      </w:r>
      <w:r w:rsidR="00F1340E">
        <w:t xml:space="preserve">. </w:t>
      </w:r>
    </w:p>
    <w:p w14:paraId="0C610E07" w14:textId="21E935E9" w:rsidR="001B59C8" w:rsidRDefault="00F1340E" w:rsidP="00757EB4">
      <w:pPr>
        <w:pStyle w:val="ListBullet"/>
      </w:pPr>
      <w:r>
        <w:t>Participated in VEX EDR as well as overlook</w:t>
      </w:r>
      <w:r w:rsidR="00F47602">
        <w:t>ed</w:t>
      </w:r>
      <w:r>
        <w:t xml:space="preserve"> the operation or 3 other teams</w:t>
      </w:r>
    </w:p>
    <w:p w14:paraId="09F56ACD" w14:textId="11BFB271" w:rsidR="00F1340E" w:rsidRDefault="00F1340E" w:rsidP="00757EB4">
      <w:pPr>
        <w:pStyle w:val="ListBullet"/>
      </w:pPr>
      <w:r>
        <w:t xml:space="preserve">Organized </w:t>
      </w:r>
      <w:r w:rsidR="00D05AF1">
        <w:t>events</w:t>
      </w:r>
      <w:r>
        <w:t xml:space="preserve"> as well as finance for the club</w:t>
      </w:r>
      <w:r w:rsidR="00340341">
        <w:t>, raising over $15 000  in funds</w:t>
      </w:r>
    </w:p>
    <w:p w14:paraId="5D21FCD1" w14:textId="7206DD34" w:rsidR="005E088C" w:rsidRPr="00757EB4" w:rsidRDefault="00D77A74" w:rsidP="00757EB4">
      <w:pPr>
        <w:pStyle w:val="Heading2"/>
      </w:pPr>
      <w:r w:rsidRPr="00757EB4">
        <w:t xml:space="preserve">Math Tutor </w:t>
      </w:r>
      <w:r w:rsidRPr="00757EB4">
        <w:tab/>
      </w:r>
      <w:r w:rsidRPr="00757EB4">
        <w:tab/>
      </w:r>
      <w:r w:rsidRPr="00757EB4">
        <w:tab/>
      </w:r>
      <w:r w:rsidRPr="00757EB4">
        <w:tab/>
      </w:r>
      <w:r w:rsidRPr="00757EB4">
        <w:tab/>
      </w:r>
      <w:r w:rsidRPr="00757EB4">
        <w:tab/>
      </w:r>
      <w:r w:rsidR="00216CE6" w:rsidRPr="00757EB4">
        <w:tab/>
      </w:r>
      <w:r w:rsidR="00216CE6" w:rsidRPr="00757EB4">
        <w:tab/>
      </w:r>
      <w:r w:rsidR="00757EB4">
        <w:t xml:space="preserve">| </w:t>
      </w:r>
      <w:r w:rsidRPr="00757EB4">
        <w:t xml:space="preserve">JULY </w:t>
      </w:r>
      <w:r w:rsidR="00D30F5F" w:rsidRPr="00757EB4">
        <w:t xml:space="preserve">2017 </w:t>
      </w:r>
      <w:r w:rsidRPr="00757EB4">
        <w:t>– AUGUST 2017</w:t>
      </w:r>
    </w:p>
    <w:p w14:paraId="3ED5119E" w14:textId="6E7BF4E5" w:rsidR="00D77A74" w:rsidRPr="005C66A7" w:rsidRDefault="00D77A74" w:rsidP="00D77A74">
      <w:pPr>
        <w:pStyle w:val="ListBullet"/>
      </w:pPr>
      <w:r w:rsidRPr="005C66A7">
        <w:t>Teaching Advanced Func</w:t>
      </w:r>
      <w:bookmarkStart w:id="0" w:name="_GoBack"/>
      <w:bookmarkEnd w:id="0"/>
      <w:r w:rsidRPr="005C66A7">
        <w:t>tions and Calculus to a student going into grade 12</w:t>
      </w:r>
    </w:p>
    <w:p w14:paraId="7BECD775" w14:textId="14930C48" w:rsidR="005E088C" w:rsidRPr="00565B06" w:rsidRDefault="00D77A74" w:rsidP="005E088C">
      <w:pPr>
        <w:pStyle w:val="ListBullet"/>
      </w:pPr>
      <w:r>
        <w:t>Acquired planning and higher-level thinking skills required to teach course material</w:t>
      </w:r>
    </w:p>
    <w:p w14:paraId="4812952C" w14:textId="49E47DA9" w:rsidR="005E088C" w:rsidRPr="00757EB4" w:rsidRDefault="00D77A74" w:rsidP="00757EB4">
      <w:pPr>
        <w:pStyle w:val="Heading2"/>
      </w:pPr>
      <w:r w:rsidRPr="00B245AD">
        <w:t>Robotics Instructor</w:t>
      </w:r>
      <w:r w:rsidR="005E088C" w:rsidRPr="00B245AD">
        <w:t xml:space="preserve"> | </w:t>
      </w:r>
      <w:r w:rsidRPr="00B245AD">
        <w:t>I CAN</w:t>
      </w:r>
      <w:r w:rsidRPr="00757EB4">
        <w:rPr>
          <w:rStyle w:val="Emphasis"/>
          <w:iCs w:val="0"/>
          <w:color w:val="418AB3" w:themeColor="accent1"/>
        </w:rPr>
        <w:tab/>
      </w:r>
      <w:r w:rsidRPr="00757EB4">
        <w:rPr>
          <w:rStyle w:val="Emphasis"/>
          <w:iCs w:val="0"/>
          <w:color w:val="418AB3" w:themeColor="accent1"/>
        </w:rPr>
        <w:tab/>
      </w:r>
      <w:r w:rsidRPr="00757EB4">
        <w:rPr>
          <w:rStyle w:val="Emphasis"/>
          <w:iCs w:val="0"/>
          <w:color w:val="418AB3" w:themeColor="accent1"/>
        </w:rPr>
        <w:tab/>
      </w:r>
      <w:r w:rsidR="00216CE6" w:rsidRPr="00757EB4">
        <w:rPr>
          <w:rStyle w:val="Emphasis"/>
          <w:iCs w:val="0"/>
          <w:color w:val="418AB3" w:themeColor="accent1"/>
        </w:rPr>
        <w:tab/>
      </w:r>
      <w:r w:rsidR="00216CE6" w:rsidRPr="00757EB4">
        <w:rPr>
          <w:rStyle w:val="Emphasis"/>
          <w:iCs w:val="0"/>
          <w:color w:val="418AB3" w:themeColor="accent1"/>
        </w:rPr>
        <w:tab/>
      </w:r>
      <w:r w:rsidR="00757EB4">
        <w:rPr>
          <w:rStyle w:val="Emphasis"/>
          <w:iCs w:val="0"/>
          <w:color w:val="418AB3" w:themeColor="accent1"/>
        </w:rPr>
        <w:t xml:space="preserve">| </w:t>
      </w:r>
      <w:r w:rsidRPr="00757EB4">
        <w:t xml:space="preserve">JULY </w:t>
      </w:r>
      <w:r w:rsidR="00D30F5F" w:rsidRPr="00757EB4">
        <w:t>2017</w:t>
      </w:r>
      <w:r w:rsidR="00757EB4">
        <w:t xml:space="preserve"> </w:t>
      </w:r>
      <w:r w:rsidRPr="00757EB4">
        <w:t>– AUGUST 2017</w:t>
      </w:r>
    </w:p>
    <w:p w14:paraId="71FC2DD3" w14:textId="1F1F0708" w:rsidR="00D62201" w:rsidRPr="00565B06" w:rsidRDefault="002E3F7D" w:rsidP="00F47602">
      <w:pPr>
        <w:pStyle w:val="ListBullet"/>
      </w:pPr>
      <w:r>
        <w:t>Taught kids from grade 1 to 7 robotics</w:t>
      </w:r>
      <w:r w:rsidR="00F47602">
        <w:t xml:space="preserve">. </w:t>
      </w:r>
      <w:r>
        <w:t>Develope</w:t>
      </w:r>
      <w:r w:rsidR="00F47602">
        <w:t xml:space="preserve">d </w:t>
      </w:r>
      <w:r w:rsidR="009228F0">
        <w:t>strong communication skills</w:t>
      </w:r>
      <w:r>
        <w:t xml:space="preserve"> and established a fun environment for kids to learn about programming and mechanics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0"/>
        <w:gridCol w:w="10038"/>
      </w:tblGrid>
      <w:tr w:rsidR="00AC7C34" w:rsidRPr="00565B06" w14:paraId="083DB119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4E615605" w14:textId="77777777" w:rsidR="00AC7C34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7C0A4246" wp14:editId="309D6C8B">
                      <wp:extent cx="274320" cy="274320"/>
                      <wp:effectExtent l="0" t="0" r="0" b="0"/>
                      <wp:docPr id="46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47" name="Activities icon circle" descr="Activitie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Activities icon symbol part 1" descr="Activitie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Activities icon symbol part 2" descr="Activities icon symbol part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Activities icon symbol part 3" descr="Activitie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22E793" id="Activities in circle icon" o:spid="_x0000_s1026" alt="Activitie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">
      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072DEF30" w14:textId="33885D13" w:rsidR="00AC7C34" w:rsidRPr="00565B06" w:rsidRDefault="002940B6" w:rsidP="00AD6216">
            <w:pPr>
              <w:pStyle w:val="Heading1"/>
              <w:outlineLvl w:val="0"/>
            </w:pPr>
            <w:r>
              <w:t xml:space="preserve">Projects </w:t>
            </w:r>
          </w:p>
        </w:tc>
      </w:tr>
    </w:tbl>
    <w:p w14:paraId="29A1ADF0" w14:textId="7EB1EE88" w:rsidR="00C66168" w:rsidRDefault="00B245AD" w:rsidP="00D62201">
      <w:pPr>
        <w:pStyle w:val="Heading2"/>
      </w:pPr>
      <w:r>
        <w:t>Tesla Coil</w:t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>
        <w:tab/>
      </w:r>
      <w:r w:rsidR="00D62201">
        <w:t>|</w:t>
      </w:r>
      <w:r w:rsidR="00C66168">
        <w:t>2017</w:t>
      </w:r>
    </w:p>
    <w:p w14:paraId="3A9AA72E" w14:textId="77777777" w:rsidR="00C66168" w:rsidRDefault="00C66168" w:rsidP="00C66168">
      <w:pPr>
        <w:pStyle w:val="ListBullet"/>
      </w:pPr>
      <w:r>
        <w:t>Built a device that generated an electromagnetic resonance field.</w:t>
      </w:r>
    </w:p>
    <w:p w14:paraId="5A0C6521" w14:textId="23D67533" w:rsidR="00C66168" w:rsidRDefault="00C66168" w:rsidP="00D05AF1">
      <w:pPr>
        <w:pStyle w:val="ListBullet"/>
      </w:pPr>
      <w:r>
        <w:t xml:space="preserve">Can amplify a voltage to create large sparks of lightning as well as power light bulbs </w:t>
      </w:r>
      <w:r w:rsidR="00D05AF1">
        <w:t xml:space="preserve">wirelessly </w:t>
      </w:r>
      <w:r>
        <w:t xml:space="preserve"> </w:t>
      </w:r>
    </w:p>
    <w:p w14:paraId="4BFC930A" w14:textId="585DBAD1" w:rsidR="00C66168" w:rsidRDefault="00C66168" w:rsidP="00D62201">
      <w:pPr>
        <w:pStyle w:val="Heading2"/>
      </w:pPr>
      <w:r>
        <w:t>Colli</w:t>
      </w:r>
      <w:r w:rsidR="00D62201">
        <w:t xml:space="preserve">sion avoidance vehicle </w:t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>
        <w:t>| 2017</w:t>
      </w:r>
    </w:p>
    <w:p w14:paraId="33A1CD10" w14:textId="77777777" w:rsidR="00C66168" w:rsidRDefault="00C66168" w:rsidP="00C66168">
      <w:pPr>
        <w:pStyle w:val="ListBullet"/>
      </w:pPr>
      <w:r>
        <w:t>Built a small car that followed a wall using an ultrasound sensor and Arduino platform.</w:t>
      </w:r>
    </w:p>
    <w:p w14:paraId="61449DE7" w14:textId="77777777" w:rsidR="00C66168" w:rsidRDefault="00C66168" w:rsidP="00C66168">
      <w:pPr>
        <w:pStyle w:val="ListBullet"/>
      </w:pPr>
      <w:r>
        <w:t xml:space="preserve">Focused on using PID control to make robot faster and drive more accurately </w:t>
      </w:r>
    </w:p>
    <w:p w14:paraId="206A7E83" w14:textId="35490035" w:rsidR="00C66168" w:rsidRPr="008C05DE" w:rsidRDefault="00C66168" w:rsidP="00D62201">
      <w:pPr>
        <w:pStyle w:val="Heading2"/>
      </w:pPr>
      <w:r>
        <w:t>Employee database user interface Application</w:t>
      </w:r>
      <w:r>
        <w:tab/>
      </w:r>
      <w:r>
        <w:tab/>
      </w:r>
      <w:r>
        <w:tab/>
      </w:r>
      <w:r w:rsidR="00D62201">
        <w:t xml:space="preserve"> </w:t>
      </w:r>
      <w:r w:rsidR="00D62201">
        <w:tab/>
      </w:r>
      <w:r w:rsidR="00D62201">
        <w:tab/>
      </w:r>
      <w:r>
        <w:tab/>
        <w:t>| 2017</w:t>
      </w:r>
    </w:p>
    <w:p w14:paraId="30842808" w14:textId="77777777" w:rsidR="00C66168" w:rsidRDefault="00C66168" w:rsidP="00C66168">
      <w:pPr>
        <w:pStyle w:val="ListBullet"/>
      </w:pPr>
      <w:r>
        <w:t>Created a user interface for an employee database using NetBeans.</w:t>
      </w:r>
    </w:p>
    <w:p w14:paraId="59007679" w14:textId="286A11CE" w:rsidR="00C66168" w:rsidRDefault="00D62201" w:rsidP="00D62201">
      <w:pPr>
        <w:pStyle w:val="Heading2"/>
      </w:pPr>
      <w:r>
        <w:t>DELTA</w:t>
      </w:r>
      <w:r w:rsidR="00D05AF1">
        <w:t xml:space="preserve"> Hack IV</w:t>
      </w:r>
      <w:r w:rsidR="00757EB4">
        <w:t>:</w:t>
      </w:r>
      <w:r w:rsidR="00C66168">
        <w:t xml:space="preserve"> implemented muscle Gesture </w:t>
      </w:r>
      <w:r w:rsidR="00757EB4">
        <w:t>Control</w:t>
      </w:r>
      <w:r w:rsidR="00C66168">
        <w:t xml:space="preserve"> User interface</w:t>
      </w:r>
      <w:r w:rsidR="00C66168">
        <w:tab/>
      </w:r>
      <w:r w:rsidR="00C66168">
        <w:tab/>
        <w:t>| 2018</w:t>
      </w:r>
    </w:p>
    <w:p w14:paraId="41BFC973" w14:textId="72B80096" w:rsidR="00316CE4" w:rsidRPr="00565B06" w:rsidRDefault="00C66168" w:rsidP="00316CE4">
      <w:pPr>
        <w:pStyle w:val="ListBullet"/>
      </w:pPr>
      <w:r>
        <w:t>Using the myo armband’s EMG sensors, 9 axis gyroscope and motion sensors, our team implemented a gesture interface to a 4x4x4 LED cube</w:t>
      </w:r>
    </w:p>
    <w:sectPr w:rsidR="00316CE4" w:rsidRPr="00565B06" w:rsidSect="00757EB4">
      <w:type w:val="continuous"/>
      <w:pgSz w:w="12240" w:h="15840" w:code="1"/>
      <w:pgMar w:top="720" w:right="794" w:bottom="1077" w:left="1531" w:header="431" w:footer="6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15D1A5" w14:textId="77777777" w:rsidR="00D52D97" w:rsidRDefault="00D52D97" w:rsidP="00F534FB">
      <w:pPr>
        <w:spacing w:after="0"/>
      </w:pPr>
      <w:r>
        <w:separator/>
      </w:r>
    </w:p>
  </w:endnote>
  <w:endnote w:type="continuationSeparator" w:id="0">
    <w:p w14:paraId="55AF37B4" w14:textId="77777777" w:rsidR="00D52D97" w:rsidRDefault="00D52D97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0EDC73" w14:textId="6ED3E77D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32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7543FE" w14:textId="77777777" w:rsidR="00D52D97" w:rsidRDefault="00D52D97" w:rsidP="00F534FB">
      <w:pPr>
        <w:spacing w:after="0"/>
      </w:pPr>
      <w:r>
        <w:separator/>
      </w:r>
    </w:p>
  </w:footnote>
  <w:footnote w:type="continuationSeparator" w:id="0">
    <w:p w14:paraId="5C875635" w14:textId="77777777" w:rsidR="00D52D97" w:rsidRDefault="00D52D97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AC5119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630F4566" wp14:editId="5BE654A3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156502" id="Rectangle 1" o:spid="_x0000_s1026" alt="Header background rectangle" style="position:absolute;margin-left:560.8pt;margin-top:0;width:612pt;height:157.5pt;z-index:-25165772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" fillcolor="#ddd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418AB3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418AB3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36F5E"/>
    <w:multiLevelType w:val="hybridMultilevel"/>
    <w:tmpl w:val="50821C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3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attachedTemplate r:id="rId1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D97"/>
    <w:rsid w:val="00002750"/>
    <w:rsid w:val="00004D4E"/>
    <w:rsid w:val="00011895"/>
    <w:rsid w:val="00013818"/>
    <w:rsid w:val="00024730"/>
    <w:rsid w:val="000348ED"/>
    <w:rsid w:val="00040CF1"/>
    <w:rsid w:val="0004158B"/>
    <w:rsid w:val="00051DFD"/>
    <w:rsid w:val="00056FE7"/>
    <w:rsid w:val="000570FF"/>
    <w:rsid w:val="00057244"/>
    <w:rsid w:val="0006454B"/>
    <w:rsid w:val="00075B13"/>
    <w:rsid w:val="00092692"/>
    <w:rsid w:val="00096203"/>
    <w:rsid w:val="000A0229"/>
    <w:rsid w:val="000E2497"/>
    <w:rsid w:val="000E24AC"/>
    <w:rsid w:val="000E4A73"/>
    <w:rsid w:val="000F79EA"/>
    <w:rsid w:val="0012617D"/>
    <w:rsid w:val="00134F92"/>
    <w:rsid w:val="00137DC1"/>
    <w:rsid w:val="00143224"/>
    <w:rsid w:val="00145B33"/>
    <w:rsid w:val="001468F3"/>
    <w:rsid w:val="00152C3A"/>
    <w:rsid w:val="001539C4"/>
    <w:rsid w:val="00162BEE"/>
    <w:rsid w:val="00171E1B"/>
    <w:rsid w:val="00182F07"/>
    <w:rsid w:val="001858BD"/>
    <w:rsid w:val="00192573"/>
    <w:rsid w:val="00194A3D"/>
    <w:rsid w:val="00197261"/>
    <w:rsid w:val="001A2A99"/>
    <w:rsid w:val="001A6641"/>
    <w:rsid w:val="001B0811"/>
    <w:rsid w:val="001B3B5F"/>
    <w:rsid w:val="001B59C8"/>
    <w:rsid w:val="001B720C"/>
    <w:rsid w:val="001C0DEE"/>
    <w:rsid w:val="001C3957"/>
    <w:rsid w:val="001C46E5"/>
    <w:rsid w:val="001E08A4"/>
    <w:rsid w:val="0020735F"/>
    <w:rsid w:val="002102C8"/>
    <w:rsid w:val="002143C4"/>
    <w:rsid w:val="002146F8"/>
    <w:rsid w:val="00215593"/>
    <w:rsid w:val="00216CE6"/>
    <w:rsid w:val="00217917"/>
    <w:rsid w:val="002372E8"/>
    <w:rsid w:val="0023768B"/>
    <w:rsid w:val="0025163F"/>
    <w:rsid w:val="00254330"/>
    <w:rsid w:val="00260F01"/>
    <w:rsid w:val="00275C94"/>
    <w:rsid w:val="00277638"/>
    <w:rsid w:val="0028164F"/>
    <w:rsid w:val="002823BE"/>
    <w:rsid w:val="002940B6"/>
    <w:rsid w:val="00297ED0"/>
    <w:rsid w:val="002A4EDA"/>
    <w:rsid w:val="002B3FC8"/>
    <w:rsid w:val="002D45DF"/>
    <w:rsid w:val="002E3F7D"/>
    <w:rsid w:val="002F10E7"/>
    <w:rsid w:val="002F69E4"/>
    <w:rsid w:val="00300A98"/>
    <w:rsid w:val="0030724A"/>
    <w:rsid w:val="00316CE4"/>
    <w:rsid w:val="00323C3F"/>
    <w:rsid w:val="003279A4"/>
    <w:rsid w:val="00337114"/>
    <w:rsid w:val="00340341"/>
    <w:rsid w:val="00343F1D"/>
    <w:rsid w:val="0035004C"/>
    <w:rsid w:val="003571C8"/>
    <w:rsid w:val="00383057"/>
    <w:rsid w:val="0039703C"/>
    <w:rsid w:val="003974BB"/>
    <w:rsid w:val="003A091E"/>
    <w:rsid w:val="003E5D64"/>
    <w:rsid w:val="00403149"/>
    <w:rsid w:val="004037EF"/>
    <w:rsid w:val="00405BAD"/>
    <w:rsid w:val="004113D8"/>
    <w:rsid w:val="00416463"/>
    <w:rsid w:val="00423827"/>
    <w:rsid w:val="00437B8B"/>
    <w:rsid w:val="00465113"/>
    <w:rsid w:val="00467F3F"/>
    <w:rsid w:val="004727C2"/>
    <w:rsid w:val="00476144"/>
    <w:rsid w:val="004915EA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2794"/>
    <w:rsid w:val="004E77A5"/>
    <w:rsid w:val="004F1057"/>
    <w:rsid w:val="004F199F"/>
    <w:rsid w:val="005013F0"/>
    <w:rsid w:val="005106C0"/>
    <w:rsid w:val="005247B7"/>
    <w:rsid w:val="005324B1"/>
    <w:rsid w:val="005372FA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C1B06"/>
    <w:rsid w:val="005C32BE"/>
    <w:rsid w:val="005D0108"/>
    <w:rsid w:val="005E088C"/>
    <w:rsid w:val="005E6E43"/>
    <w:rsid w:val="005F4455"/>
    <w:rsid w:val="005F66D6"/>
    <w:rsid w:val="006104FF"/>
    <w:rsid w:val="00614B7C"/>
    <w:rsid w:val="0062239B"/>
    <w:rsid w:val="00625B8A"/>
    <w:rsid w:val="00644D4E"/>
    <w:rsid w:val="00663536"/>
    <w:rsid w:val="006648D4"/>
    <w:rsid w:val="00673F18"/>
    <w:rsid w:val="00676CEB"/>
    <w:rsid w:val="00683A86"/>
    <w:rsid w:val="0069300B"/>
    <w:rsid w:val="006A4C72"/>
    <w:rsid w:val="006C741C"/>
    <w:rsid w:val="006D65F8"/>
    <w:rsid w:val="006E182E"/>
    <w:rsid w:val="006F4D23"/>
    <w:rsid w:val="007175B9"/>
    <w:rsid w:val="007215A9"/>
    <w:rsid w:val="007253E8"/>
    <w:rsid w:val="00735140"/>
    <w:rsid w:val="0073645E"/>
    <w:rsid w:val="007366E5"/>
    <w:rsid w:val="00745196"/>
    <w:rsid w:val="00755346"/>
    <w:rsid w:val="00757EB4"/>
    <w:rsid w:val="0077352B"/>
    <w:rsid w:val="00776E3A"/>
    <w:rsid w:val="007850D1"/>
    <w:rsid w:val="007857C8"/>
    <w:rsid w:val="00785FF6"/>
    <w:rsid w:val="00790E98"/>
    <w:rsid w:val="007A729F"/>
    <w:rsid w:val="007B3F4F"/>
    <w:rsid w:val="007C0E0E"/>
    <w:rsid w:val="007C153D"/>
    <w:rsid w:val="007C333C"/>
    <w:rsid w:val="007C34A8"/>
    <w:rsid w:val="007E7052"/>
    <w:rsid w:val="007F71A4"/>
    <w:rsid w:val="008030EE"/>
    <w:rsid w:val="00812148"/>
    <w:rsid w:val="00814B43"/>
    <w:rsid w:val="0083016A"/>
    <w:rsid w:val="00846AAE"/>
    <w:rsid w:val="00861519"/>
    <w:rsid w:val="00867081"/>
    <w:rsid w:val="008978E8"/>
    <w:rsid w:val="008A02C4"/>
    <w:rsid w:val="008A49A0"/>
    <w:rsid w:val="008A6538"/>
    <w:rsid w:val="008C2B8D"/>
    <w:rsid w:val="008D4FC8"/>
    <w:rsid w:val="008D5A80"/>
    <w:rsid w:val="008E5483"/>
    <w:rsid w:val="008F4532"/>
    <w:rsid w:val="009228F0"/>
    <w:rsid w:val="009309BA"/>
    <w:rsid w:val="00933CCA"/>
    <w:rsid w:val="0093795C"/>
    <w:rsid w:val="009411E8"/>
    <w:rsid w:val="00952C89"/>
    <w:rsid w:val="009540F4"/>
    <w:rsid w:val="00956B75"/>
    <w:rsid w:val="009918BB"/>
    <w:rsid w:val="009931F7"/>
    <w:rsid w:val="00994768"/>
    <w:rsid w:val="009A3F4C"/>
    <w:rsid w:val="009B4952"/>
    <w:rsid w:val="009C63EE"/>
    <w:rsid w:val="009D0878"/>
    <w:rsid w:val="009D449D"/>
    <w:rsid w:val="009E62E6"/>
    <w:rsid w:val="009E65EC"/>
    <w:rsid w:val="009F2058"/>
    <w:rsid w:val="009F391D"/>
    <w:rsid w:val="00A1144C"/>
    <w:rsid w:val="00A1329C"/>
    <w:rsid w:val="00A25023"/>
    <w:rsid w:val="00A272D5"/>
    <w:rsid w:val="00A2760D"/>
    <w:rsid w:val="00A42CE4"/>
    <w:rsid w:val="00A56B81"/>
    <w:rsid w:val="00A6314E"/>
    <w:rsid w:val="00A67FED"/>
    <w:rsid w:val="00A77B4D"/>
    <w:rsid w:val="00A8052D"/>
    <w:rsid w:val="00A9077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B112B1"/>
    <w:rsid w:val="00B1221A"/>
    <w:rsid w:val="00B204FE"/>
    <w:rsid w:val="00B245AD"/>
    <w:rsid w:val="00B25746"/>
    <w:rsid w:val="00B47E1E"/>
    <w:rsid w:val="00B54661"/>
    <w:rsid w:val="00B55487"/>
    <w:rsid w:val="00B763B5"/>
    <w:rsid w:val="00B771B6"/>
    <w:rsid w:val="00B90654"/>
    <w:rsid w:val="00B91175"/>
    <w:rsid w:val="00BA71B3"/>
    <w:rsid w:val="00BB34BE"/>
    <w:rsid w:val="00BC0E1A"/>
    <w:rsid w:val="00BC1472"/>
    <w:rsid w:val="00BD2DD6"/>
    <w:rsid w:val="00BD55EE"/>
    <w:rsid w:val="00C3233C"/>
    <w:rsid w:val="00C3763A"/>
    <w:rsid w:val="00C60281"/>
    <w:rsid w:val="00C66168"/>
    <w:rsid w:val="00C779DA"/>
    <w:rsid w:val="00C814F7"/>
    <w:rsid w:val="00C81C04"/>
    <w:rsid w:val="00C91B4B"/>
    <w:rsid w:val="00C93DE1"/>
    <w:rsid w:val="00CA1ED0"/>
    <w:rsid w:val="00CA2E0A"/>
    <w:rsid w:val="00CB3192"/>
    <w:rsid w:val="00CC1E5C"/>
    <w:rsid w:val="00CD1043"/>
    <w:rsid w:val="00CE2C76"/>
    <w:rsid w:val="00D046EF"/>
    <w:rsid w:val="00D05AF1"/>
    <w:rsid w:val="00D136C5"/>
    <w:rsid w:val="00D22E33"/>
    <w:rsid w:val="00D30F5F"/>
    <w:rsid w:val="00D35BBD"/>
    <w:rsid w:val="00D37FAD"/>
    <w:rsid w:val="00D45709"/>
    <w:rsid w:val="00D5184A"/>
    <w:rsid w:val="00D52D97"/>
    <w:rsid w:val="00D5627D"/>
    <w:rsid w:val="00D56841"/>
    <w:rsid w:val="00D62201"/>
    <w:rsid w:val="00D6600D"/>
    <w:rsid w:val="00D70757"/>
    <w:rsid w:val="00D728D5"/>
    <w:rsid w:val="00D73C98"/>
    <w:rsid w:val="00D77483"/>
    <w:rsid w:val="00D7797C"/>
    <w:rsid w:val="00D77A74"/>
    <w:rsid w:val="00D83EA1"/>
    <w:rsid w:val="00DB0B61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79DC"/>
    <w:rsid w:val="00E46808"/>
    <w:rsid w:val="00E5521B"/>
    <w:rsid w:val="00E61D86"/>
    <w:rsid w:val="00E61FB1"/>
    <w:rsid w:val="00E63862"/>
    <w:rsid w:val="00E665C1"/>
    <w:rsid w:val="00E72DA3"/>
    <w:rsid w:val="00E97BD9"/>
    <w:rsid w:val="00EE0848"/>
    <w:rsid w:val="00F03B1E"/>
    <w:rsid w:val="00F03F2C"/>
    <w:rsid w:val="00F1202D"/>
    <w:rsid w:val="00F1340E"/>
    <w:rsid w:val="00F217AB"/>
    <w:rsid w:val="00F35A06"/>
    <w:rsid w:val="00F435D3"/>
    <w:rsid w:val="00F46425"/>
    <w:rsid w:val="00F47602"/>
    <w:rsid w:val="00F5078D"/>
    <w:rsid w:val="00F534FB"/>
    <w:rsid w:val="00F56FFE"/>
    <w:rsid w:val="00F904FC"/>
    <w:rsid w:val="00F935BF"/>
    <w:rsid w:val="00F94EB5"/>
    <w:rsid w:val="00FA4359"/>
    <w:rsid w:val="00FA4C84"/>
    <w:rsid w:val="00FB0F18"/>
    <w:rsid w:val="00FC7010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0F11EE5"/>
  <w15:chartTrackingRefBased/>
  <w15:docId w15:val="{D2C46702-7B0F-4F2D-A5F2-B4A2BA20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868686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418AB3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204559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204559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5C1B06"/>
    <w:pPr>
      <w:spacing w:after="0"/>
      <w:contextualSpacing/>
    </w:pPr>
    <w:rPr>
      <w:rFonts w:eastAsiaTheme="majorEastAsia" w:cstheme="majorBidi"/>
      <w:caps/>
      <w:color w:val="5E5E5E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C1B06"/>
    <w:rPr>
      <w:rFonts w:eastAsiaTheme="majorEastAsia" w:cstheme="majorBidi"/>
      <w:caps/>
      <w:color w:val="5E5E5E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418AB3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8C2B8D"/>
    <w:pPr>
      <w:numPr>
        <w:numId w:val="14"/>
      </w:numPr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868686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418AB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418AB3" w:themeColor="accent1"/>
        <w:bottom w:val="single" w:sz="4" w:space="10" w:color="418AB3" w:themeColor="accent1"/>
      </w:pBdr>
      <w:spacing w:before="360" w:after="360"/>
      <w:jc w:val="center"/>
    </w:pPr>
    <w:rPr>
      <w:i/>
      <w:iCs/>
      <w:color w:val="418AB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418AB3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5E5E5E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5C1B06"/>
    <w:pPr>
      <w:ind w:left="720"/>
      <w:contextualSpacing/>
    </w:pPr>
  </w:style>
  <w:style w:type="paragraph" w:customStyle="1" w:styleId="Subsection">
    <w:name w:val="Subsection"/>
    <w:basedOn w:val="Normal"/>
    <w:uiPriority w:val="1"/>
    <w:qFormat/>
    <w:rsid w:val="00C66168"/>
    <w:pPr>
      <w:spacing w:before="280" w:after="120"/>
    </w:pPr>
    <w:rPr>
      <w:b/>
      <w:bCs/>
      <w:caps/>
      <w:color w:val="000000" w:themeColor="text1"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hu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F58FBD88E294B31B4C287B718C21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0A5E8-A835-4DEC-BB28-C29EACAB551E}"/>
      </w:docPartPr>
      <w:docPartBody>
        <w:p w:rsidR="005846E1" w:rsidRDefault="00431D72">
          <w:pPr>
            <w:pStyle w:val="FF58FBD88E294B31B4C287B718C21F36"/>
          </w:pPr>
          <w:r w:rsidRPr="009D0878">
            <w:t>Phone</w:t>
          </w:r>
        </w:p>
      </w:docPartBody>
    </w:docPart>
    <w:docPart>
      <w:docPartPr>
        <w:name w:val="0C78D641A034417EBF53E1E23C01B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C8E34-300C-4751-887A-D290925BF02D}"/>
      </w:docPartPr>
      <w:docPartBody>
        <w:p w:rsidR="005846E1" w:rsidRDefault="00431D72">
          <w:pPr>
            <w:pStyle w:val="0C78D641A034417EBF53E1E23C01B94C"/>
          </w:pPr>
          <w:r w:rsidRPr="009D0878">
            <w:t>Email</w:t>
          </w:r>
        </w:p>
      </w:docPartBody>
    </w:docPart>
    <w:docPart>
      <w:docPartPr>
        <w:name w:val="56EDE03F5F2249109E1BD84BE445D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A6EA8-5307-4E87-816E-75A6B9A9635A}"/>
      </w:docPartPr>
      <w:docPartBody>
        <w:p w:rsidR="005846E1" w:rsidRDefault="00431D72">
          <w:pPr>
            <w:pStyle w:val="56EDE03F5F2249109E1BD84BE445D9C6"/>
          </w:pPr>
          <w:r w:rsidRPr="009D0878">
            <w:t>LinkedIn Profile</w:t>
          </w:r>
        </w:p>
      </w:docPartBody>
    </w:docPart>
    <w:docPart>
      <w:docPartPr>
        <w:name w:val="F853B36417024849835BDFFF08DD6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E0D7B-04AE-439A-B6EA-75318316B690}"/>
      </w:docPartPr>
      <w:docPartBody>
        <w:p w:rsidR="005846E1" w:rsidRDefault="00431D72">
          <w:pPr>
            <w:pStyle w:val="F853B36417024849835BDFFF08DD6FE4"/>
          </w:pPr>
          <w:r w:rsidRPr="009D0878">
            <w:t>Twitter/Blog/Portfolio</w:t>
          </w:r>
        </w:p>
      </w:docPartBody>
    </w:docPart>
    <w:docPart>
      <w:docPartPr>
        <w:name w:val="C2A864A4D1B34D339A631E4AAF698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1F300-C405-4357-82EB-1477CC60B6A0}"/>
      </w:docPartPr>
      <w:docPartBody>
        <w:p w:rsidR="005846E1" w:rsidRDefault="00431D72">
          <w:pPr>
            <w:pStyle w:val="C2A864A4D1B34D339A631E4AAF6980BD"/>
          </w:pPr>
          <w:r w:rsidRPr="00565B06">
            <w:t>Education</w:t>
          </w:r>
        </w:p>
      </w:docPartBody>
    </w:docPart>
    <w:docPart>
      <w:docPartPr>
        <w:name w:val="F49067158A0E44FBA2438BE6CBA2D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55D90-1088-40FA-B1E2-E6C3ED793BCA}"/>
      </w:docPartPr>
      <w:docPartBody>
        <w:p w:rsidR="005846E1" w:rsidRDefault="00431D72">
          <w:pPr>
            <w:pStyle w:val="F49067158A0E44FBA2438BE6CBA2DF6A"/>
          </w:pPr>
          <w:r w:rsidRPr="00565B0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D72"/>
    <w:rsid w:val="00431D72"/>
    <w:rsid w:val="0058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2B4DBBA51040E084D825A479D4ECC6">
    <w:name w:val="392B4DBBA51040E084D825A479D4ECC6"/>
  </w:style>
  <w:style w:type="paragraph" w:customStyle="1" w:styleId="67CCF73DF92E4556968D7B6C04CE203E">
    <w:name w:val="67CCF73DF92E4556968D7B6C04CE203E"/>
  </w:style>
  <w:style w:type="paragraph" w:customStyle="1" w:styleId="1E6259BAFCA24E6E9FADA51032F3B9E7">
    <w:name w:val="1E6259BAFCA24E6E9FADA51032F3B9E7"/>
  </w:style>
  <w:style w:type="paragraph" w:customStyle="1" w:styleId="FF58FBD88E294B31B4C287B718C21F36">
    <w:name w:val="FF58FBD88E294B31B4C287B718C21F36"/>
  </w:style>
  <w:style w:type="paragraph" w:customStyle="1" w:styleId="0C78D641A034417EBF53E1E23C01B94C">
    <w:name w:val="0C78D641A034417EBF53E1E23C01B94C"/>
  </w:style>
  <w:style w:type="paragraph" w:customStyle="1" w:styleId="56EDE03F5F2249109E1BD84BE445D9C6">
    <w:name w:val="56EDE03F5F2249109E1BD84BE445D9C6"/>
  </w:style>
  <w:style w:type="paragraph" w:customStyle="1" w:styleId="F853B36417024849835BDFFF08DD6FE4">
    <w:name w:val="F853B36417024849835BDFFF08DD6FE4"/>
  </w:style>
  <w:style w:type="paragraph" w:customStyle="1" w:styleId="ACA8ED8B737F4243AAEE1347B139093C">
    <w:name w:val="ACA8ED8B737F4243AAEE1347B139093C"/>
  </w:style>
  <w:style w:type="paragraph" w:customStyle="1" w:styleId="6BB7D60F457C46C797ADB7D63D9B8CF8">
    <w:name w:val="6BB7D60F457C46C797ADB7D63D9B8CF8"/>
  </w:style>
  <w:style w:type="paragraph" w:customStyle="1" w:styleId="C2A864A4D1B34D339A631E4AAF6980BD">
    <w:name w:val="C2A864A4D1B34D339A631E4AAF6980BD"/>
  </w:style>
  <w:style w:type="paragraph" w:customStyle="1" w:styleId="08A5A4ECD8AF4F7380C97B06BB01F841">
    <w:name w:val="08A5A4ECD8AF4F7380C97B06BB01F841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EF6D26144BBA4785B46E3CB3726B66D2">
    <w:name w:val="EF6D26144BBA4785B46E3CB3726B66D2"/>
  </w:style>
  <w:style w:type="paragraph" w:customStyle="1" w:styleId="21F4AED06AA24377B3647647F8B889F1">
    <w:name w:val="21F4AED06AA24377B3647647F8B889F1"/>
  </w:style>
  <w:style w:type="paragraph" w:customStyle="1" w:styleId="38DEC822DBF24588B55A2C111CE9FE7E">
    <w:name w:val="38DEC822DBF24588B55A2C111CE9FE7E"/>
  </w:style>
  <w:style w:type="paragraph" w:customStyle="1" w:styleId="2E0A0F2F2A16434A93BF59DA934B3752">
    <w:name w:val="2E0A0F2F2A16434A93BF59DA934B3752"/>
  </w:style>
  <w:style w:type="paragraph" w:customStyle="1" w:styleId="84E9E858CDBB4959B64D8702264BECD4">
    <w:name w:val="84E9E858CDBB4959B64D8702264BECD4"/>
  </w:style>
  <w:style w:type="paragraph" w:customStyle="1" w:styleId="C0600A37DDD846C6883C21C0B1AE48E9">
    <w:name w:val="C0600A37DDD846C6883C21C0B1AE48E9"/>
  </w:style>
  <w:style w:type="paragraph" w:customStyle="1" w:styleId="4C67F06C59B149B9834BCC584856663A">
    <w:name w:val="4C67F06C59B149B9834BCC584856663A"/>
  </w:style>
  <w:style w:type="paragraph" w:customStyle="1" w:styleId="F3DDF71D6C2641C6AAA3127FD4F59BB6">
    <w:name w:val="F3DDF71D6C2641C6AAA3127FD4F59BB6"/>
  </w:style>
  <w:style w:type="paragraph" w:customStyle="1" w:styleId="348F293EAECD4EC29A283B9F775187FE">
    <w:name w:val="348F293EAECD4EC29A283B9F775187FE"/>
  </w:style>
  <w:style w:type="paragraph" w:customStyle="1" w:styleId="F49067158A0E44FBA2438BE6CBA2DF6A">
    <w:name w:val="F49067158A0E44FBA2438BE6CBA2DF6A"/>
  </w:style>
  <w:style w:type="paragraph" w:customStyle="1" w:styleId="49C2C2F8331A49B79C153AE106F37525">
    <w:name w:val="49C2C2F8331A49B79C153AE106F37525"/>
  </w:style>
  <w:style w:type="paragraph" w:customStyle="1" w:styleId="6572AB8AC44740BB967CE720B620EF72">
    <w:name w:val="6572AB8AC44740BB967CE720B620EF72"/>
  </w:style>
  <w:style w:type="paragraph" w:customStyle="1" w:styleId="4BD43AF7C3E34E25AAA45A2C8D7CD516">
    <w:name w:val="4BD43AF7C3E34E25AAA45A2C8D7CD516"/>
  </w:style>
  <w:style w:type="paragraph" w:customStyle="1" w:styleId="FC02B0A2EA8C46B3A74A7650C73459EF">
    <w:name w:val="FC02B0A2EA8C46B3A74A7650C73459EF"/>
  </w:style>
  <w:style w:type="paragraph" w:customStyle="1" w:styleId="55AEC54120EC44C485ADB1308AE3A4AD">
    <w:name w:val="55AEC54120EC44C485ADB1308AE3A4AD"/>
  </w:style>
  <w:style w:type="paragraph" w:customStyle="1" w:styleId="7779062A69E34BE88AECB80704BA9516">
    <w:name w:val="7779062A69E34BE88AECB80704BA9516"/>
  </w:style>
  <w:style w:type="paragraph" w:customStyle="1" w:styleId="AF300E809CD944CFB45C050A93500159">
    <w:name w:val="AF300E809CD944CFB45C050A93500159"/>
  </w:style>
  <w:style w:type="paragraph" w:customStyle="1" w:styleId="24736F2663DF49D9AC8E185AAFA7C1FF">
    <w:name w:val="24736F2663DF49D9AC8E185AAFA7C1FF"/>
  </w:style>
  <w:style w:type="paragraph" w:customStyle="1" w:styleId="8852FC0D010E40B79F1DF27FE8A9764E">
    <w:name w:val="8852FC0D010E40B79F1DF27FE8A9764E"/>
  </w:style>
  <w:style w:type="paragraph" w:customStyle="1" w:styleId="A6BC614E091244CA996ABD456038415D">
    <w:name w:val="A6BC614E091244CA996ABD456038415D"/>
  </w:style>
  <w:style w:type="paragraph" w:customStyle="1" w:styleId="B14509093C074DD3B64EF5B18A7D7D44">
    <w:name w:val="B14509093C074DD3B64EF5B18A7D7D44"/>
  </w:style>
  <w:style w:type="paragraph" w:customStyle="1" w:styleId="6BA79894BCA54C5A9834422A92954A40">
    <w:name w:val="6BA79894BCA54C5A9834422A92954A40"/>
  </w:style>
  <w:style w:type="paragraph" w:customStyle="1" w:styleId="D897F14D293B466283215F0939E06C4F">
    <w:name w:val="D897F14D293B466283215F0939E06C4F"/>
  </w:style>
  <w:style w:type="paragraph" w:customStyle="1" w:styleId="93E503ACE1E04743B3089CC6E2DE02B7">
    <w:name w:val="93E503ACE1E04743B3089CC6E2DE02B7"/>
  </w:style>
  <w:style w:type="paragraph" w:customStyle="1" w:styleId="5A699D8B2F5D4D9B85D43CA82CFB71E2">
    <w:name w:val="5A699D8B2F5D4D9B85D43CA82CFB71E2"/>
  </w:style>
  <w:style w:type="paragraph" w:customStyle="1" w:styleId="B0F9BC5FDFAC4DD7A21179E0C470F272">
    <w:name w:val="B0F9BC5FDFAC4DD7A21179E0C470F272"/>
  </w:style>
  <w:style w:type="paragraph" w:customStyle="1" w:styleId="1B000C57401F442890F1A9AE6010C564">
    <w:name w:val="1B000C57401F442890F1A9AE6010C564"/>
  </w:style>
  <w:style w:type="paragraph" w:customStyle="1" w:styleId="2C355BA5A9AD4129AC613EEEA61824C5">
    <w:name w:val="2C355BA5A9AD4129AC613EEEA61824C5"/>
  </w:style>
  <w:style w:type="paragraph" w:customStyle="1" w:styleId="E5B6F29CB5F346219CD407026571C88E">
    <w:name w:val="E5B6F29CB5F346219CD407026571C88E"/>
    <w:rsid w:val="00431D72"/>
  </w:style>
  <w:style w:type="paragraph" w:customStyle="1" w:styleId="F9F42101BBFC4A66B89F934C4967CB31">
    <w:name w:val="F9F42101BBFC4A66B89F934C4967CB31"/>
    <w:rsid w:val="00431D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647-447-3024</CompanyPhone>
  <CompanyFax/>
  <CompanyEmail>mathuransada@gmail.com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CD7C3E-26DB-4D7A-B3C0-A1C163DD2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</Template>
  <TotalTime>1</TotalTime>
  <Pages>1</Pages>
  <Words>310</Words>
  <Characters>1768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Mathuran Sadagopan</dc:creator>
  <cp:keywords>mathuransada</cp:keywords>
  <dc:description/>
  <cp:lastModifiedBy>Mathuran Sadagopan</cp:lastModifiedBy>
  <cp:revision>2</cp:revision>
  <dcterms:created xsi:type="dcterms:W3CDTF">2018-05-03T22:36:00Z</dcterms:created>
  <dcterms:modified xsi:type="dcterms:W3CDTF">2018-05-03T22:36:00Z</dcterms:modified>
  <cp:category/>
  <cp:contentStatus>Mathuran</cp:contentStatus>
</cp:coreProperties>
</file>