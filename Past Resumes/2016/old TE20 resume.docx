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D5F32C" w14:textId="77777777" w:rsidR="009A2F80" w:rsidRDefault="00C20B1E">
      <w:pPr>
        <w:pStyle w:val="Title"/>
      </w:pPr>
      <w:r>
        <w:t>‍‍</w:t>
      </w:r>
      <w:sdt>
        <w:sdtPr>
          <w:alias w:val="Your Name"/>
          <w:tag w:val=""/>
          <w:id w:val="1246310863"/>
          <w:placeholder>
            <w:docPart w:val="60BF4D9051F24C44A2E4B944864EE810"/>
          </w:placeholder>
          <w:dataBinding w:prefixMappings="xmlns:ns0='http://purl.org/dc/elements/1.1/' xmlns:ns1='http://schemas.openxmlformats.org/package/2006/metadata/core-properties' " w:xpath="/ns1:coreProperties[1]/ns0:creator[1]" w:storeItemID="{6C3C8BC8-F283-45AE-878A-BAB7291924A1}"/>
          <w:text/>
        </w:sdtPr>
        <w:sdtContent>
          <w:r w:rsidR="00B01956">
            <w:rPr>
              <w:lang w:val="en-CA"/>
            </w:rPr>
            <w:t>Mathuran Sadagopan</w:t>
          </w:r>
        </w:sdtContent>
      </w:sdt>
    </w:p>
    <w:p w14:paraId="0EDEA319" w14:textId="77777777" w:rsidR="009A2F80" w:rsidRDefault="008B7467">
      <w:sdt>
        <w:sdtPr>
          <w:alias w:val="Address"/>
          <w:tag w:val=""/>
          <w:id w:val="-593780209"/>
          <w:placeholder>
            <w:docPart w:val="C45238D44C804CAE913DE6514B92EF5E"/>
          </w:placeholder>
          <w:dataBinding w:prefixMappings="xmlns:ns0='http://schemas.microsoft.com/office/2006/coverPageProps' " w:xpath="/ns0:CoverPageProperties[1]/ns0:CompanyAddress[1]" w:storeItemID="{55AF091B-3C7A-41E3-B477-F2FDAA23CFDA}"/>
          <w:text/>
        </w:sdtPr>
        <w:sdtContent>
          <w:r w:rsidR="00B01956">
            <w:t>3025 The Credit Woodlands #147 Mississauga ON L5C 2V3</w:t>
          </w:r>
        </w:sdtContent>
      </w:sdt>
      <w:r w:rsidR="00C20B1E">
        <w:t> | </w:t>
      </w:r>
      <w:sdt>
        <w:sdtPr>
          <w:alias w:val="Telephone"/>
          <w:tag w:val=""/>
          <w:id w:val="-1416317146"/>
          <w:placeholder>
            <w:docPart w:val="24BEF2375C954D07ACD575037290E424"/>
          </w:placeholder>
          <w:dataBinding w:prefixMappings="xmlns:ns0='http://schemas.microsoft.com/office/2006/coverPageProps' " w:xpath="/ns0:CoverPageProperties[1]/ns0:CompanyPhone[1]" w:storeItemID="{55AF091B-3C7A-41E3-B477-F2FDAA23CFDA}"/>
          <w:text/>
        </w:sdtPr>
        <w:sdtContent>
          <w:r w:rsidR="00B01956" w:rsidRPr="00B01956">
            <w:t>905-848-4099</w:t>
          </w:r>
        </w:sdtContent>
      </w:sdt>
      <w:r w:rsidR="00C20B1E">
        <w:t> | </w:t>
      </w:r>
      <w:sdt>
        <w:sdtPr>
          <w:alias w:val="Email"/>
          <w:tag w:val=""/>
          <w:id w:val="-391963670"/>
          <w:placeholder>
            <w:docPart w:val="E13F6EA09F5D4EFABA136E52CC14F946"/>
          </w:placeholder>
          <w:dataBinding w:prefixMappings="xmlns:ns0='http://schemas.microsoft.com/office/2006/coverPageProps' " w:xpath="/ns0:CoverPageProperties[1]/ns0:CompanyEmail[1]" w:storeItemID="{55AF091B-3C7A-41E3-B477-F2FDAA23CFDA}"/>
          <w:text/>
        </w:sdtPr>
        <w:sdtContent>
          <w:r w:rsidR="00B01956">
            <w:t>mathuransada@gmail.com</w:t>
          </w:r>
        </w:sdtContent>
      </w:sdt>
    </w:p>
    <w:p w14:paraId="0E23ADD5" w14:textId="47BDCFAE" w:rsidR="009A2F80" w:rsidRDefault="002F3F14" w:rsidP="005B361C">
      <w:pPr>
        <w:pStyle w:val="SectionHeading"/>
        <w:spacing w:before="0"/>
      </w:pPr>
      <w:r>
        <w:t>Overview</w:t>
      </w:r>
    </w:p>
    <w:p w14:paraId="09D07D41" w14:textId="56F01C84" w:rsidR="009A2F80" w:rsidRDefault="005B361C" w:rsidP="00AD6D4B">
      <w:pPr>
        <w:pStyle w:val="ListBullet"/>
        <w:numPr>
          <w:ilvl w:val="0"/>
          <w:numId w:val="0"/>
        </w:numPr>
        <w:ind w:left="144"/>
      </w:pPr>
      <w:r>
        <w:t xml:space="preserve">To whom may be reading this, I am interested in a technology related job or internship for this coming summer </w:t>
      </w:r>
      <w:r w:rsidR="00AD6D4B">
        <w:t xml:space="preserve">      </w:t>
      </w:r>
      <w:proofErr w:type="gramStart"/>
      <w:r w:rsidR="00AD6D4B">
        <w:t xml:space="preserve">   </w:t>
      </w:r>
      <w:r>
        <w:t>(</w:t>
      </w:r>
      <w:proofErr w:type="gramEnd"/>
      <w:r>
        <w:t>July 1</w:t>
      </w:r>
      <w:r w:rsidRPr="005B361C">
        <w:rPr>
          <w:vertAlign w:val="superscript"/>
        </w:rPr>
        <w:t>st</w:t>
      </w:r>
      <w:r>
        <w:t xml:space="preserve"> – august 30</w:t>
      </w:r>
      <w:r w:rsidRPr="005B361C">
        <w:rPr>
          <w:vertAlign w:val="superscript"/>
        </w:rPr>
        <w:t>th</w:t>
      </w:r>
      <w:r>
        <w:t xml:space="preserve">).   I really enjoy working with technology such as programing, robotics and </w:t>
      </w:r>
      <w:r w:rsidR="008B7467">
        <w:t>computers. My goal is to expand my programming and hardware</w:t>
      </w:r>
      <w:r>
        <w:t xml:space="preserve"> </w:t>
      </w:r>
      <w:r w:rsidR="008B7467">
        <w:t xml:space="preserve">knowledge so </w:t>
      </w:r>
      <w:r w:rsidR="006D3607">
        <w:rPr>
          <w:lang w:val="en-CA"/>
        </w:rPr>
        <w:t>that I can lead my robotics team to winning a regional or provincial event.</w:t>
      </w:r>
      <w:r w:rsidR="00C932BC">
        <w:rPr>
          <w:lang w:val="en-CA"/>
        </w:rPr>
        <w:t xml:space="preserve"> </w:t>
      </w:r>
      <w:r w:rsidR="002F3F14">
        <w:rPr>
          <w:lang w:val="en-CA"/>
        </w:rPr>
        <w:t>I am observant, energetic and willing to learn and extend. I hope after reading my resume you consider my offer. I will be available for an interview</w:t>
      </w:r>
      <w:r w:rsidR="002F3F14">
        <w:rPr>
          <w:lang w:val="en-CA"/>
        </w:rPr>
        <w:t xml:space="preserve"> after school hours </w:t>
      </w:r>
      <w:r w:rsidR="002F3F14">
        <w:rPr>
          <w:lang w:val="en-CA"/>
        </w:rPr>
        <w:t>(4</w:t>
      </w:r>
      <w:r w:rsidR="002F3F14">
        <w:rPr>
          <w:lang w:val="en-CA"/>
        </w:rPr>
        <w:t>pm – 9pm) on weekdays and anytime during the weekend</w:t>
      </w:r>
      <w:r w:rsidR="002F3F14">
        <w:rPr>
          <w:lang w:val="en-CA"/>
        </w:rPr>
        <w:t xml:space="preserve">. </w:t>
      </w:r>
    </w:p>
    <w:p w14:paraId="1E61D4EC" w14:textId="77777777" w:rsidR="009A2F80" w:rsidRDefault="00C20B1E" w:rsidP="00AD6D4B">
      <w:pPr>
        <w:pStyle w:val="SectionHeading"/>
        <w:spacing w:before="0"/>
      </w:pPr>
      <w:r>
        <w:t>Education</w:t>
      </w:r>
    </w:p>
    <w:p w14:paraId="2A321EF4" w14:textId="77777777" w:rsidR="009A2F80" w:rsidRDefault="00C20B1E">
      <w:pPr>
        <w:pStyle w:val="Subsection"/>
        <w:spacing w:before="100"/>
      </w:pPr>
      <w:r>
        <w:t>Grade 11 | The Woodlands Senior PUblic School</w:t>
      </w:r>
    </w:p>
    <w:p w14:paraId="5FDA397A" w14:textId="77777777" w:rsidR="009A2F80" w:rsidRDefault="00C20B1E" w:rsidP="00340B88">
      <w:pPr>
        <w:pStyle w:val="ListBullet"/>
      </w:pPr>
      <w:r>
        <w:t>Currently working towards my OSSD. I am also in the gifted ELP program</w:t>
      </w:r>
    </w:p>
    <w:p w14:paraId="51DBD80F" w14:textId="77777777" w:rsidR="00340B88" w:rsidRDefault="00340B88" w:rsidP="00AD6D4B">
      <w:pPr>
        <w:pStyle w:val="SectionHeading"/>
        <w:spacing w:before="0"/>
      </w:pPr>
      <w:r>
        <w:t>Extra- Curricular</w:t>
      </w:r>
    </w:p>
    <w:p w14:paraId="79FC9003" w14:textId="77777777" w:rsidR="00340B88" w:rsidRDefault="00340B88" w:rsidP="00340B88">
      <w:pPr>
        <w:pStyle w:val="ListBullet"/>
      </w:pPr>
      <w:r>
        <w:t xml:space="preserve"> </w:t>
      </w:r>
      <w:r w:rsidR="00C40D60">
        <w:t xml:space="preserve">President of The Woodlands Absolute Robotics Club. Competed in FRC and VEX robotics competition </w:t>
      </w:r>
    </w:p>
    <w:p w14:paraId="692DB7C0" w14:textId="77777777" w:rsidR="006B487F" w:rsidRDefault="000D4096" w:rsidP="00340B88">
      <w:pPr>
        <w:pStyle w:val="ListBullet"/>
      </w:pPr>
      <w:r>
        <w:t>Senior Jazz Band</w:t>
      </w:r>
      <w:r w:rsidR="005F6F81">
        <w:t xml:space="preserve"> trombone player </w:t>
      </w:r>
    </w:p>
    <w:p w14:paraId="19EF39E9" w14:textId="77777777" w:rsidR="000D4096" w:rsidRDefault="005F6F81" w:rsidP="00340B88">
      <w:pPr>
        <w:pStyle w:val="ListBullet"/>
      </w:pPr>
      <w:r>
        <w:t>Math Rep</w:t>
      </w:r>
    </w:p>
    <w:p w14:paraId="098D6E79" w14:textId="77777777" w:rsidR="005F6F81" w:rsidRDefault="005F6F81" w:rsidP="00340B88">
      <w:pPr>
        <w:pStyle w:val="ListBullet"/>
      </w:pPr>
      <w:r>
        <w:t>Workout club</w:t>
      </w:r>
    </w:p>
    <w:p w14:paraId="11D3CEBC" w14:textId="77777777" w:rsidR="009A2F80" w:rsidRDefault="00C20B1E" w:rsidP="00AD6D4B">
      <w:pPr>
        <w:pStyle w:val="SectionHeading"/>
        <w:spacing w:before="0"/>
      </w:pPr>
      <w:r>
        <w:t>Skills &amp; Abilities</w:t>
      </w:r>
    </w:p>
    <w:p w14:paraId="05AEAD4F" w14:textId="77777777" w:rsidR="009A2F80" w:rsidRDefault="00C20B1E">
      <w:pPr>
        <w:pStyle w:val="Subsection"/>
        <w:spacing w:before="100"/>
      </w:pPr>
      <w:r>
        <w:t>Management</w:t>
      </w:r>
    </w:p>
    <w:p w14:paraId="193B6D38" w14:textId="77777777" w:rsidR="00E459B6" w:rsidRDefault="003B4293">
      <w:pPr>
        <w:pStyle w:val="ListBullet"/>
      </w:pPr>
      <w:r>
        <w:t>I have lots of skills in teaching people</w:t>
      </w:r>
      <w:r w:rsidR="00E459B6">
        <w:t>, old and young people karate. Furthermore, karate being a very disciplined and strict art I have a strong sense of courtesy, discipline and respect</w:t>
      </w:r>
    </w:p>
    <w:p w14:paraId="17D9B5B1" w14:textId="77777777" w:rsidR="009A2F80" w:rsidRDefault="00E459B6">
      <w:pPr>
        <w:pStyle w:val="ListBullet"/>
      </w:pPr>
      <w:r>
        <w:t xml:space="preserve"> In Robotics I manage 5 VEX teams. This position requires me to able to keep each team organized and on schedule for competition while also communicating between each team in order to increase productivity and efficiency. </w:t>
      </w:r>
    </w:p>
    <w:p w14:paraId="161C118F" w14:textId="77777777" w:rsidR="009A2F80" w:rsidRDefault="00C20B1E" w:rsidP="00AD6D4B">
      <w:pPr>
        <w:pStyle w:val="Subsection"/>
        <w:spacing w:before="0"/>
      </w:pPr>
      <w:r>
        <w:t>Sales</w:t>
      </w:r>
    </w:p>
    <w:p w14:paraId="4DDA4EA6" w14:textId="77777777" w:rsidR="009A2F80" w:rsidRDefault="003B4293" w:rsidP="00E459B6">
      <w:pPr>
        <w:pStyle w:val="ListBullet"/>
      </w:pPr>
      <w:r>
        <w:t xml:space="preserve">To raise money for my club I’ve done multiple events to raise money such as Samosa sales and a Video Game tournament </w:t>
      </w:r>
    </w:p>
    <w:p w14:paraId="4B081CE2" w14:textId="77777777" w:rsidR="009A2F80" w:rsidRDefault="00C20B1E" w:rsidP="00AD6D4B">
      <w:pPr>
        <w:pStyle w:val="Subsection"/>
        <w:spacing w:before="0"/>
      </w:pPr>
      <w:r>
        <w:t>Leadership</w:t>
      </w:r>
    </w:p>
    <w:p w14:paraId="1148D722" w14:textId="77777777" w:rsidR="009A2F80" w:rsidRDefault="00C20B1E">
      <w:pPr>
        <w:pStyle w:val="ListBullet"/>
      </w:pPr>
      <w:r>
        <w:t xml:space="preserve"> </w:t>
      </w:r>
      <w:r w:rsidR="005F6F81">
        <w:t>As President of the Woodlands Absolute Robotics Club I run our weekly</w:t>
      </w:r>
      <w:r w:rsidR="003B4293">
        <w:t xml:space="preserve"> meetings and strive to improve the club as a whole.</w:t>
      </w:r>
    </w:p>
    <w:p w14:paraId="3271DC57" w14:textId="77777777" w:rsidR="00794806" w:rsidRDefault="00794806" w:rsidP="00AD6D4B">
      <w:pPr>
        <w:pStyle w:val="Subsection"/>
        <w:spacing w:before="0"/>
      </w:pPr>
      <w:r>
        <w:t xml:space="preserve">skills </w:t>
      </w:r>
    </w:p>
    <w:p w14:paraId="551EB6CB" w14:textId="77777777" w:rsidR="00794806" w:rsidRDefault="007D060B" w:rsidP="00794806">
      <w:pPr>
        <w:pStyle w:val="ListBullet"/>
      </w:pPr>
      <w:r>
        <w:t>can program in C++, Python, Turing, Robot C</w:t>
      </w:r>
    </w:p>
    <w:p w14:paraId="165764A3" w14:textId="77777777" w:rsidR="007D060B" w:rsidRDefault="007D060B" w:rsidP="00794806">
      <w:pPr>
        <w:pStyle w:val="ListBullet"/>
      </w:pPr>
      <w:r>
        <w:t>built an LED cube and programed a game onto it using Arduino</w:t>
      </w:r>
    </w:p>
    <w:p w14:paraId="31BC815B" w14:textId="77777777" w:rsidR="007D060B" w:rsidRDefault="007D060B" w:rsidP="00794806">
      <w:pPr>
        <w:pStyle w:val="ListBullet"/>
      </w:pPr>
      <w:r>
        <w:t xml:space="preserve">has experience working with motors and some sensors in robotics </w:t>
      </w:r>
    </w:p>
    <w:p w14:paraId="27BB461E" w14:textId="77777777" w:rsidR="007D060B" w:rsidRDefault="007D060B" w:rsidP="00794806">
      <w:pPr>
        <w:pStyle w:val="ListBullet"/>
      </w:pPr>
      <w:r>
        <w:t>competed in multiple math competition and CCC</w:t>
      </w:r>
    </w:p>
    <w:p w14:paraId="567DC05E" w14:textId="77777777" w:rsidR="007D060B" w:rsidRDefault="007D060B" w:rsidP="00794806">
      <w:pPr>
        <w:pStyle w:val="ListBullet"/>
      </w:pPr>
      <w:r>
        <w:t>Experience using Inventor AutoCAD</w:t>
      </w:r>
    </w:p>
    <w:p w14:paraId="55E00D09" w14:textId="7B03C9A8" w:rsidR="002B4C84" w:rsidRDefault="007D060B" w:rsidP="00AD6D4B">
      <w:pPr>
        <w:pStyle w:val="ListBullet"/>
      </w:pPr>
      <w:r>
        <w:t xml:space="preserve">Willing to learn. I am creative and innovative </w:t>
      </w:r>
      <w:bookmarkStart w:id="0" w:name="_GoBack"/>
      <w:bookmarkEnd w:id="0"/>
    </w:p>
    <w:p w14:paraId="74F0F78F" w14:textId="7F78BC63" w:rsidR="009A2F80" w:rsidRDefault="00C20B1E" w:rsidP="00AD6D4B">
      <w:pPr>
        <w:pStyle w:val="SectionHeading"/>
        <w:spacing w:before="0"/>
      </w:pPr>
      <w:r>
        <w:t>Experience</w:t>
      </w:r>
    </w:p>
    <w:p w14:paraId="5B56240E" w14:textId="77777777" w:rsidR="009A2F80" w:rsidRDefault="00E459B6">
      <w:pPr>
        <w:pStyle w:val="Subsection"/>
        <w:spacing w:before="100"/>
      </w:pPr>
      <w:r>
        <w:t>VOlunteering</w:t>
      </w:r>
      <w:r w:rsidR="00C20B1E">
        <w:t> | </w:t>
      </w:r>
      <w:r>
        <w:t>Mississauga Chito-Ryu karate Club</w:t>
      </w:r>
      <w:r w:rsidR="00C20B1E">
        <w:t> | </w:t>
      </w:r>
      <w:r w:rsidR="00166B60">
        <w:t xml:space="preserve">SEptember 2013 – now and continuing </w:t>
      </w:r>
    </w:p>
    <w:p w14:paraId="12B217B6" w14:textId="43A88482" w:rsidR="009A2F80" w:rsidRDefault="00794806">
      <w:pPr>
        <w:pStyle w:val="ListBullet"/>
      </w:pPr>
      <w:r>
        <w:t>Teach 4-6-year-old kids karate at my karate club. This experience taught me a lot about working with young kids but also working with people that are difficult to work with</w:t>
      </w:r>
      <w:r w:rsidR="002B4C84">
        <w:t xml:space="preserve"> such as kids that are shy or hyper-active, or even older students who have autism. Furthermore, this experience taught me a lot about teaching and people.</w:t>
      </w:r>
    </w:p>
    <w:p w14:paraId="3C289D77" w14:textId="32A02FD7" w:rsidR="009A2F80" w:rsidRPr="00794806" w:rsidRDefault="009A2F80" w:rsidP="002B4C84">
      <w:pPr>
        <w:pStyle w:val="ListBullet"/>
        <w:numPr>
          <w:ilvl w:val="0"/>
          <w:numId w:val="0"/>
        </w:numPr>
        <w:ind w:left="144"/>
      </w:pPr>
    </w:p>
    <w:p w14:paraId="7D2DB3A5" w14:textId="77777777" w:rsidR="00794806" w:rsidRDefault="00794806" w:rsidP="00794806">
      <w:pPr>
        <w:pStyle w:val="ListBullet"/>
        <w:numPr>
          <w:ilvl w:val="0"/>
          <w:numId w:val="0"/>
        </w:numPr>
        <w:ind w:left="144"/>
      </w:pPr>
    </w:p>
    <w:sectPr w:rsidR="00794806">
      <w:footerReference w:type="default" r:id="rId9"/>
      <w:pgSz w:w="12240" w:h="15840"/>
      <w:pgMar w:top="1296"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5AD8EF" w14:textId="77777777" w:rsidR="008B7467" w:rsidRDefault="008B7467">
      <w:pPr>
        <w:spacing w:after="0"/>
      </w:pPr>
      <w:r>
        <w:separator/>
      </w:r>
    </w:p>
  </w:endnote>
  <w:endnote w:type="continuationSeparator" w:id="0">
    <w:p w14:paraId="6D412D73" w14:textId="77777777" w:rsidR="008B7467" w:rsidRDefault="008B74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3B6AE" w14:textId="5238B4E2" w:rsidR="008B7467" w:rsidRDefault="008B7467">
    <w:pPr>
      <w:pStyle w:val="Footer"/>
    </w:pPr>
    <w:r>
      <w:t xml:space="preserve">Page </w:t>
    </w:r>
    <w:r>
      <w:fldChar w:fldCharType="begin"/>
    </w:r>
    <w:r>
      <w:instrText xml:space="preserve"> PAGE   \* MERGEFORMAT </w:instrText>
    </w:r>
    <w:r>
      <w:fldChar w:fldCharType="separate"/>
    </w:r>
    <w:r w:rsidR="00AD6D4B">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640030" w14:textId="77777777" w:rsidR="008B7467" w:rsidRDefault="008B7467">
      <w:pPr>
        <w:spacing w:after="0"/>
      </w:pPr>
      <w:r>
        <w:separator/>
      </w:r>
    </w:p>
  </w:footnote>
  <w:footnote w:type="continuationSeparator" w:id="0">
    <w:p w14:paraId="1267F626" w14:textId="77777777" w:rsidR="008B7467" w:rsidRDefault="008B74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956"/>
    <w:rsid w:val="000D4096"/>
    <w:rsid w:val="001338A2"/>
    <w:rsid w:val="00166B60"/>
    <w:rsid w:val="002B4C84"/>
    <w:rsid w:val="002F3F14"/>
    <w:rsid w:val="00340B88"/>
    <w:rsid w:val="003B4293"/>
    <w:rsid w:val="004138DF"/>
    <w:rsid w:val="004E4839"/>
    <w:rsid w:val="005B361C"/>
    <w:rsid w:val="005E05AA"/>
    <w:rsid w:val="005F6F81"/>
    <w:rsid w:val="006B487F"/>
    <w:rsid w:val="006D3607"/>
    <w:rsid w:val="00761841"/>
    <w:rsid w:val="00794806"/>
    <w:rsid w:val="007A00B1"/>
    <w:rsid w:val="007D060B"/>
    <w:rsid w:val="008B7467"/>
    <w:rsid w:val="00992669"/>
    <w:rsid w:val="009A2F80"/>
    <w:rsid w:val="00AD6D4B"/>
    <w:rsid w:val="00B01956"/>
    <w:rsid w:val="00B103AB"/>
    <w:rsid w:val="00C20B1E"/>
    <w:rsid w:val="00C40D60"/>
    <w:rsid w:val="00C932BC"/>
    <w:rsid w:val="00CB3DE2"/>
    <w:rsid w:val="00E4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BB37"/>
  <w15:chartTrackingRefBased/>
  <w15:docId w15:val="{889AEEA6-79F5-496E-963C-B0455E87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sz w:val="18"/>
        <w:lang w:val="en-US" w:eastAsia="ja-JP" w:bidi="ar-SA"/>
      </w:rPr>
    </w:rPrDefault>
    <w:pPrDefault>
      <w:pPr>
        <w:spacing w:after="2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pPr>
      <w:pBdr>
        <w:bottom w:val="single" w:sz="12" w:space="4" w:color="39A5B7" w:themeColor="accent1"/>
      </w:pBdr>
      <w:spacing w:after="120"/>
      <w:contextualSpacing/>
    </w:pPr>
    <w:rPr>
      <w:rFonts w:asciiTheme="majorHAnsi" w:eastAsiaTheme="majorEastAsia" w:hAnsiTheme="majorHAnsi" w:cstheme="majorBidi"/>
      <w:color w:val="39A5B7" w:themeColor="accent1"/>
      <w:kern w:val="28"/>
      <w:sz w:val="52"/>
    </w:rPr>
  </w:style>
  <w:style w:type="character" w:customStyle="1" w:styleId="TitleChar">
    <w:name w:val="Title Char"/>
    <w:basedOn w:val="DefaultParagraphFont"/>
    <w:link w:val="Title"/>
    <w:uiPriority w:val="2"/>
    <w:rPr>
      <w:rFonts w:asciiTheme="majorHAnsi" w:eastAsiaTheme="majorEastAsia" w:hAnsiTheme="majorHAnsi" w:cstheme="majorBidi"/>
      <w:color w:val="39A5B7" w:themeColor="accent1"/>
      <w:kern w:val="28"/>
      <w:sz w:val="52"/>
    </w:rPr>
  </w:style>
  <w:style w:type="character" w:styleId="PlaceholderText">
    <w:name w:val="Placeholder Text"/>
    <w:basedOn w:val="DefaultParagraphFont"/>
    <w:uiPriority w:val="99"/>
    <w:semiHidden/>
    <w:rPr>
      <w:color w:val="808080"/>
    </w:rPr>
  </w:style>
  <w:style w:type="paragraph" w:customStyle="1" w:styleId="SectionHeading">
    <w:name w:val="Section Heading"/>
    <w:basedOn w:val="Normal"/>
    <w:next w:val="Normal"/>
    <w:uiPriority w:val="1"/>
    <w:qFormat/>
    <w:pPr>
      <w:spacing w:before="500" w:after="100"/>
    </w:pPr>
    <w:rPr>
      <w:rFonts w:asciiTheme="majorHAnsi" w:eastAsiaTheme="majorEastAsia" w:hAnsiTheme="majorHAnsi" w:cstheme="majorBidi"/>
      <w:b/>
      <w:bCs/>
      <w:color w:val="39A5B7" w:themeColor="accent1"/>
      <w:sz w:val="24"/>
    </w:rPr>
  </w:style>
  <w:style w:type="paragraph" w:styleId="ListBullet">
    <w:name w:val="List Bullet"/>
    <w:basedOn w:val="Normal"/>
    <w:uiPriority w:val="1"/>
    <w:unhideWhenUsed/>
    <w:qFormat/>
    <w:pPr>
      <w:numPr>
        <w:numId w:val="1"/>
      </w:numPr>
      <w:spacing w:after="80"/>
    </w:pPr>
  </w:style>
  <w:style w:type="paragraph" w:customStyle="1" w:styleId="Subsection">
    <w:name w:val="Subsection"/>
    <w:basedOn w:val="Normal"/>
    <w:uiPriority w:val="1"/>
    <w:qFormat/>
    <w:pPr>
      <w:spacing w:before="280" w:after="120"/>
    </w:pPr>
    <w:rPr>
      <w:b/>
      <w:bCs/>
      <w:caps/>
      <w:color w:val="262626" w:themeColor="text1" w:themeTint="D9"/>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39A5B7" w:themeColor="accent1"/>
    </w:rPr>
  </w:style>
  <w:style w:type="character" w:customStyle="1" w:styleId="FooterChar">
    <w:name w:val="Footer Char"/>
    <w:basedOn w:val="DefaultParagraphFont"/>
    <w:link w:val="Footer"/>
    <w:uiPriority w:val="99"/>
    <w:rPr>
      <w:color w:val="39A5B7" w:themeColor="accent1"/>
    </w:rPr>
  </w:style>
  <w:style w:type="paragraph" w:styleId="Date">
    <w:name w:val="Date"/>
    <w:basedOn w:val="Normal"/>
    <w:next w:val="Normal"/>
    <w:link w:val="DateChar"/>
    <w:uiPriority w:val="1"/>
    <w:unhideWhenUsed/>
    <w:qFormat/>
    <w:pPr>
      <w:spacing w:before="720"/>
      <w:contextualSpacing/>
    </w:pPr>
    <w:rPr>
      <w:b/>
      <w:bCs/>
      <w:color w:val="0D0D0D" w:themeColor="text1" w:themeTint="F2"/>
    </w:rPr>
  </w:style>
  <w:style w:type="character" w:customStyle="1" w:styleId="DateChar">
    <w:name w:val="Date Char"/>
    <w:basedOn w:val="DefaultParagraphFont"/>
    <w:link w:val="Date"/>
    <w:uiPriority w:val="1"/>
    <w:rPr>
      <w:b/>
      <w:bCs/>
      <w:color w:val="0D0D0D" w:themeColor="text1" w:themeTint="F2"/>
    </w:rPr>
  </w:style>
  <w:style w:type="paragraph" w:customStyle="1" w:styleId="Address">
    <w:name w:val="Address"/>
    <w:basedOn w:val="Normal"/>
    <w:uiPriority w:val="1"/>
    <w:qFormat/>
    <w:pPr>
      <w:spacing w:line="336" w:lineRule="auto"/>
      <w:contextualSpacing/>
    </w:pPr>
  </w:style>
  <w:style w:type="paragraph" w:styleId="Salutation">
    <w:name w:val="Salutation"/>
    <w:basedOn w:val="Normal"/>
    <w:next w:val="Normal"/>
    <w:link w:val="SalutationChar"/>
    <w:uiPriority w:val="2"/>
    <w:unhideWhenUsed/>
    <w:qFormat/>
    <w:pPr>
      <w:spacing w:before="800" w:after="180"/>
    </w:pPr>
    <w:rPr>
      <w:b/>
      <w:bCs/>
      <w:color w:val="0D0D0D" w:themeColor="text1" w:themeTint="F2"/>
    </w:rPr>
  </w:style>
  <w:style w:type="character" w:customStyle="1" w:styleId="SalutationChar">
    <w:name w:val="Salutation Char"/>
    <w:basedOn w:val="DefaultParagraphFont"/>
    <w:link w:val="Salutation"/>
    <w:uiPriority w:val="2"/>
    <w:rPr>
      <w:b/>
      <w:bCs/>
      <w:color w:val="0D0D0D" w:themeColor="text1" w:themeTint="F2"/>
    </w:rPr>
  </w:style>
  <w:style w:type="paragraph" w:styleId="Closing">
    <w:name w:val="Closing"/>
    <w:basedOn w:val="Normal"/>
    <w:next w:val="Signature"/>
    <w:link w:val="ClosingChar"/>
    <w:uiPriority w:val="2"/>
    <w:unhideWhenUsed/>
    <w:qFormat/>
    <w:pPr>
      <w:spacing w:before="720" w:after="0"/>
    </w:pPr>
    <w:rPr>
      <w:b/>
      <w:bCs/>
      <w:color w:val="0D0D0D" w:themeColor="text1" w:themeTint="F2"/>
    </w:rPr>
  </w:style>
  <w:style w:type="character" w:customStyle="1" w:styleId="ClosingChar">
    <w:name w:val="Closing Char"/>
    <w:basedOn w:val="DefaultParagraphFont"/>
    <w:link w:val="Closing"/>
    <w:uiPriority w:val="2"/>
    <w:rPr>
      <w:b/>
      <w:bCs/>
      <w:color w:val="0D0D0D" w:themeColor="text1" w:themeTint="F2"/>
    </w:rPr>
  </w:style>
  <w:style w:type="paragraph" w:styleId="Signature">
    <w:name w:val="Signature"/>
    <w:basedOn w:val="Normal"/>
    <w:link w:val="SignatureChar"/>
    <w:uiPriority w:val="2"/>
    <w:unhideWhenUsed/>
    <w:qFormat/>
    <w:pPr>
      <w:spacing w:before="1080"/>
      <w:contextualSpacing/>
    </w:pPr>
    <w:rPr>
      <w:b/>
      <w:bCs/>
      <w:color w:val="0D0D0D" w:themeColor="text1" w:themeTint="F2"/>
    </w:rPr>
  </w:style>
  <w:style w:type="character" w:customStyle="1" w:styleId="SignatureChar">
    <w:name w:val="Signature Char"/>
    <w:basedOn w:val="DefaultParagraphFont"/>
    <w:link w:val="Signature"/>
    <w:uiPriority w:val="2"/>
    <w:rPr>
      <w:b/>
      <w:bCs/>
      <w:color w:val="0D0D0D" w:themeColor="text1" w:themeTint="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u\AppData\Roaming\Microsoft\Templates\Resume%20(colo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0BF4D9051F24C44A2E4B944864EE810"/>
        <w:category>
          <w:name w:val="General"/>
          <w:gallery w:val="placeholder"/>
        </w:category>
        <w:types>
          <w:type w:val="bbPlcHdr"/>
        </w:types>
        <w:behaviors>
          <w:behavior w:val="content"/>
        </w:behaviors>
        <w:guid w:val="{7C107F70-7E9A-4F92-A854-ADBA21356441}"/>
      </w:docPartPr>
      <w:docPartBody>
        <w:p w:rsidR="00BC4010" w:rsidRDefault="00053B1D">
          <w:pPr>
            <w:pStyle w:val="60BF4D9051F24C44A2E4B944864EE810"/>
          </w:pPr>
          <w:r>
            <w:t>[Your Name]</w:t>
          </w:r>
        </w:p>
      </w:docPartBody>
    </w:docPart>
    <w:docPart>
      <w:docPartPr>
        <w:name w:val="C45238D44C804CAE913DE6514B92EF5E"/>
        <w:category>
          <w:name w:val="General"/>
          <w:gallery w:val="placeholder"/>
        </w:category>
        <w:types>
          <w:type w:val="bbPlcHdr"/>
        </w:types>
        <w:behaviors>
          <w:behavior w:val="content"/>
        </w:behaviors>
        <w:guid w:val="{F9E70853-7272-4F42-8557-CE0EE95126C4}"/>
      </w:docPartPr>
      <w:docPartBody>
        <w:p w:rsidR="00BC4010" w:rsidRDefault="00053B1D">
          <w:pPr>
            <w:pStyle w:val="C45238D44C804CAE913DE6514B92EF5E"/>
          </w:pPr>
          <w:r>
            <w:t>[Address, City, ST  ZIP Code]</w:t>
          </w:r>
        </w:p>
      </w:docPartBody>
    </w:docPart>
    <w:docPart>
      <w:docPartPr>
        <w:name w:val="24BEF2375C954D07ACD575037290E424"/>
        <w:category>
          <w:name w:val="General"/>
          <w:gallery w:val="placeholder"/>
        </w:category>
        <w:types>
          <w:type w:val="bbPlcHdr"/>
        </w:types>
        <w:behaviors>
          <w:behavior w:val="content"/>
        </w:behaviors>
        <w:guid w:val="{AB3DEFCF-FE6E-420B-B01B-637A22306B38}"/>
      </w:docPartPr>
      <w:docPartBody>
        <w:p w:rsidR="00BC4010" w:rsidRDefault="00053B1D">
          <w:pPr>
            <w:pStyle w:val="24BEF2375C954D07ACD575037290E424"/>
          </w:pPr>
          <w:r>
            <w:t>[Telephone]</w:t>
          </w:r>
        </w:p>
      </w:docPartBody>
    </w:docPart>
    <w:docPart>
      <w:docPartPr>
        <w:name w:val="E13F6EA09F5D4EFABA136E52CC14F946"/>
        <w:category>
          <w:name w:val="General"/>
          <w:gallery w:val="placeholder"/>
        </w:category>
        <w:types>
          <w:type w:val="bbPlcHdr"/>
        </w:types>
        <w:behaviors>
          <w:behavior w:val="content"/>
        </w:behaviors>
        <w:guid w:val="{B67F9E13-947E-4BB0-A702-B32B8EEC0FED}"/>
      </w:docPartPr>
      <w:docPartBody>
        <w:p w:rsidR="00BC4010" w:rsidRDefault="00053B1D">
          <w:pPr>
            <w:pStyle w:val="E13F6EA09F5D4EFABA136E52CC14F946"/>
          </w:pPr>
          <w:r>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0FC019A"/>
    <w:lvl w:ilvl="0">
      <w:start w:val="1"/>
      <w:numFmt w:val="bullet"/>
      <w:pStyle w:val="ListBullet"/>
      <w:lvlText w:val="·"/>
      <w:lvlJc w:val="left"/>
      <w:pPr>
        <w:tabs>
          <w:tab w:val="num" w:pos="144"/>
        </w:tabs>
        <w:ind w:left="144" w:hanging="144"/>
      </w:pPr>
      <w:rPr>
        <w:rFonts w:ascii="Cambria" w:hAnsi="Cambria"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B1D"/>
    <w:rsid w:val="00053B1D"/>
    <w:rsid w:val="00B86F1A"/>
    <w:rsid w:val="00BC40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BF4D9051F24C44A2E4B944864EE810">
    <w:name w:val="60BF4D9051F24C44A2E4B944864EE810"/>
  </w:style>
  <w:style w:type="paragraph" w:customStyle="1" w:styleId="C45238D44C804CAE913DE6514B92EF5E">
    <w:name w:val="C45238D44C804CAE913DE6514B92EF5E"/>
  </w:style>
  <w:style w:type="paragraph" w:customStyle="1" w:styleId="24BEF2375C954D07ACD575037290E424">
    <w:name w:val="24BEF2375C954D07ACD575037290E424"/>
  </w:style>
  <w:style w:type="paragraph" w:customStyle="1" w:styleId="E13F6EA09F5D4EFABA136E52CC14F946">
    <w:name w:val="E13F6EA09F5D4EFABA136E52CC14F946"/>
  </w:style>
  <w:style w:type="paragraph" w:customStyle="1" w:styleId="8B4E5384AA6F406191E60A7EA6F734B6">
    <w:name w:val="8B4E5384AA6F406191E60A7EA6F734B6"/>
  </w:style>
  <w:style w:type="paragraph" w:customStyle="1" w:styleId="409FCB31518E484B993BD374728485E4">
    <w:name w:val="409FCB31518E484B993BD374728485E4"/>
  </w:style>
  <w:style w:type="paragraph" w:customStyle="1" w:styleId="6D0BE83E289D407F86E039887E949C36">
    <w:name w:val="6D0BE83E289D407F86E039887E949C36"/>
  </w:style>
  <w:style w:type="paragraph" w:customStyle="1" w:styleId="3CE767A201984DF2A24792216354C924">
    <w:name w:val="3CE767A201984DF2A24792216354C924"/>
  </w:style>
  <w:style w:type="paragraph" w:customStyle="1" w:styleId="541DE9DF7B804472905A6FB551815717">
    <w:name w:val="541DE9DF7B804472905A6FB551815717"/>
  </w:style>
  <w:style w:type="character" w:styleId="PlaceholderText">
    <w:name w:val="Placeholder Text"/>
    <w:basedOn w:val="DefaultParagraphFont"/>
    <w:uiPriority w:val="99"/>
    <w:semiHidden/>
    <w:rPr>
      <w:color w:val="808080"/>
    </w:rPr>
  </w:style>
  <w:style w:type="paragraph" w:customStyle="1" w:styleId="14056E521BE347D19F520B08B37E77A6">
    <w:name w:val="14056E521BE347D19F520B08B37E77A6"/>
  </w:style>
  <w:style w:type="paragraph" w:customStyle="1" w:styleId="8BF78F65D0E14B6BAE8D9AE618CBB491">
    <w:name w:val="8BF78F65D0E14B6BAE8D9AE618CBB491"/>
  </w:style>
  <w:style w:type="paragraph" w:styleId="ListBullet">
    <w:name w:val="List Bullet"/>
    <w:basedOn w:val="Normal"/>
    <w:uiPriority w:val="1"/>
    <w:unhideWhenUsed/>
    <w:qFormat/>
    <w:pPr>
      <w:numPr>
        <w:numId w:val="1"/>
      </w:numPr>
      <w:spacing w:after="80" w:line="240" w:lineRule="auto"/>
    </w:pPr>
    <w:rPr>
      <w:rFonts w:cs="Times New Roman"/>
      <w:color w:val="404040" w:themeColor="text1" w:themeTint="BF"/>
      <w:sz w:val="18"/>
      <w:lang w:val="en-US" w:eastAsia="en-US"/>
    </w:rPr>
  </w:style>
  <w:style w:type="paragraph" w:customStyle="1" w:styleId="BFC208CEF94A45F0AC61812A14188963">
    <w:name w:val="BFC208CEF94A45F0AC61812A14188963"/>
  </w:style>
  <w:style w:type="paragraph" w:customStyle="1" w:styleId="554795F7F5B4443496000509F73BA41A">
    <w:name w:val="554795F7F5B4443496000509F73BA41A"/>
  </w:style>
  <w:style w:type="paragraph" w:customStyle="1" w:styleId="489822E810454A57B26CD2528D6A782F">
    <w:name w:val="489822E810454A57B26CD2528D6A782F"/>
  </w:style>
  <w:style w:type="paragraph" w:customStyle="1" w:styleId="8F6F56D8AAF9489AA47F63BB33A61197">
    <w:name w:val="8F6F56D8AAF9489AA47F63BB33A61197"/>
  </w:style>
  <w:style w:type="paragraph" w:customStyle="1" w:styleId="8C52E2FA4B2947519C26592F1F731E96">
    <w:name w:val="8C52E2FA4B2947519C26592F1F731E96"/>
  </w:style>
  <w:style w:type="paragraph" w:customStyle="1" w:styleId="5E49EB8FA0CA4B6B8E77196245E2F115">
    <w:name w:val="5E49EB8FA0CA4B6B8E77196245E2F115"/>
  </w:style>
  <w:style w:type="paragraph" w:customStyle="1" w:styleId="8A1A213C77C3482BB4D2AB1B422D0E02">
    <w:name w:val="8A1A213C77C3482BB4D2AB1B422D0E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3025 The Credit Woodlands #147 Mississauga ON L5C 2V3</CompanyAddress>
  <CompanyPhone>905-848-4099</CompanyPhone>
  <CompanyFax/>
  <CompanyEmail>mathuransada@gmail.com</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31C3B-1C29-4CFE-8693-96D0EE2863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Resume (color)</Template>
  <TotalTime>1</TotalTime>
  <Pages>1</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Mathuran Sadagopan</dc:creator>
  <cp:keywords/>
  <cp:lastModifiedBy>Mathuran Sadagopan</cp:lastModifiedBy>
  <cp:revision>2</cp:revision>
  <dcterms:created xsi:type="dcterms:W3CDTF">2016-05-26T01:09:00Z</dcterms:created>
  <dcterms:modified xsi:type="dcterms:W3CDTF">2016-05-26T01:09:00Z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ies>
</file>