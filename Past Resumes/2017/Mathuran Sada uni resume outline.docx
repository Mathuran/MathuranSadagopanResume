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numbering.xml" ContentType="application/vnd.openxmlformats-officedocument.wordprocessingml.numbering+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4D5F32C" w14:textId="0D2CC253" w:rsidR="009A2F80" w:rsidRPr="00503860" w:rsidRDefault="00C20B1E">
      <w:pPr>
        <w:pStyle w:val="Title"/>
        <w:rPr>
          <w:sz w:val="72"/>
        </w:rPr>
      </w:pPr>
      <w:r w:rsidRPr="00503860">
        <w:rPr>
          <w:sz w:val="72"/>
        </w:rPr>
        <w:t>‍‍</w:t>
      </w:r>
      <w:sdt>
        <w:sdtPr>
          <w:rPr>
            <w:sz w:val="72"/>
          </w:rPr>
          <w:alias w:val="Your Name"/>
          <w:tag w:val=""/>
          <w:id w:val="1246310863"/>
          <w:placeholder>
            <w:docPart w:val="60BF4D9051F24C44A2E4B944864EE810"/>
          </w:placeholder>
          <w:dataBinding w:prefixMappings="xmlns:ns0='http://purl.org/dc/elements/1.1/' xmlns:ns1='http://schemas.openxmlformats.org/package/2006/metadata/core-properties' " w:xpath="/ns1:coreProperties[1]/ns0:creator[1]" w:storeItemID="{6C3C8BC8-F283-45AE-878A-BAB7291924A1}"/>
          <w:text/>
        </w:sdtPr>
        <w:sdtEndPr/>
        <w:sdtContent>
          <w:r w:rsidR="00B01956" w:rsidRPr="00503860">
            <w:rPr>
              <w:sz w:val="72"/>
              <w:lang w:val="en-CA"/>
            </w:rPr>
            <w:t>Mathuran Sadagopan</w:t>
          </w:r>
        </w:sdtContent>
      </w:sdt>
    </w:p>
    <w:p w14:paraId="0EDEA319" w14:textId="1A382E75" w:rsidR="009A2F80" w:rsidRDefault="002F1378" w:rsidP="00ED3071">
      <w:pPr>
        <w:spacing w:after="0"/>
      </w:pPr>
      <w:sdt>
        <w:sdtPr>
          <w:alias w:val="Address"/>
          <w:tag w:val=""/>
          <w:id w:val="-593780209"/>
          <w:placeholder>
            <w:docPart w:val="C45238D44C804CAE913DE6514B92EF5E"/>
          </w:placeholder>
          <w:dataBinding w:prefixMappings="xmlns:ns0='http://schemas.microsoft.com/office/2006/coverPageProps' " w:xpath="/ns0:CoverPageProperties[1]/ns0:CompanyAddress[1]" w:storeItemID="{55AF091B-3C7A-41E3-B477-F2FDAA23CFDA}"/>
          <w:text/>
        </w:sdtPr>
        <w:sdtEndPr/>
        <w:sdtContent>
          <w:r w:rsidR="00B01956">
            <w:t>3025 The Credit Woodlands #147 Mississauga ON L5C 2V3</w:t>
          </w:r>
        </w:sdtContent>
      </w:sdt>
      <w:r w:rsidR="00C20B1E">
        <w:t> | </w:t>
      </w:r>
      <w:sdt>
        <w:sdtPr>
          <w:alias w:val="Telephone"/>
          <w:tag w:val=""/>
          <w:id w:val="-1416317146"/>
          <w:placeholder>
            <w:docPart w:val="24BEF2375C954D07ACD575037290E424"/>
          </w:placeholder>
          <w:dataBinding w:prefixMappings="xmlns:ns0='http://schemas.microsoft.com/office/2006/coverPageProps' " w:xpath="/ns0:CoverPageProperties[1]/ns0:CompanyPhone[1]" w:storeItemID="{55AF091B-3C7A-41E3-B477-F2FDAA23CFDA}"/>
          <w:text/>
        </w:sdtPr>
        <w:sdtEndPr/>
        <w:sdtContent>
          <w:r w:rsidR="00731F5F" w:rsidRPr="00731F5F">
            <w:t>647-</w:t>
          </w:r>
          <w:r w:rsidR="00AD2ED8">
            <w:t>444-4099</w:t>
          </w:r>
        </w:sdtContent>
      </w:sdt>
      <w:r w:rsidR="00C20B1E">
        <w:t> | </w:t>
      </w:r>
      <w:sdt>
        <w:sdtPr>
          <w:alias w:val="Email"/>
          <w:tag w:val=""/>
          <w:id w:val="-391963670"/>
          <w:placeholder>
            <w:docPart w:val="E13F6EA09F5D4EFABA136E52CC14F946"/>
          </w:placeholder>
          <w:dataBinding w:prefixMappings="xmlns:ns0='http://schemas.microsoft.com/office/2006/coverPageProps' " w:xpath="/ns0:CoverPageProperties[1]/ns0:CompanyEmail[1]" w:storeItemID="{55AF091B-3C7A-41E3-B477-F2FDAA23CFDA}"/>
          <w:text/>
        </w:sdtPr>
        <w:sdtEndPr/>
        <w:sdtContent>
          <w:r w:rsidR="00B01956">
            <w:t>mathuransada@gmail.com</w:t>
          </w:r>
        </w:sdtContent>
      </w:sdt>
    </w:p>
    <w:p w14:paraId="5FED646C" w14:textId="2840BAC1" w:rsidR="00776C71" w:rsidRDefault="00776C71" w:rsidP="00AD6D4B">
      <w:pPr>
        <w:pStyle w:val="SectionHeading"/>
        <w:spacing w:before="0"/>
      </w:pPr>
      <w:r>
        <w:t xml:space="preserve">Highlight of Qualification </w:t>
      </w:r>
    </w:p>
    <w:p w14:paraId="0ECE9ECF" w14:textId="3B260C6E" w:rsidR="00776C71" w:rsidRPr="00776C71" w:rsidRDefault="00776C71" w:rsidP="00776C71">
      <w:pPr>
        <w:pStyle w:val="ListBullet"/>
      </w:pPr>
      <w:r w:rsidRPr="00776C71">
        <w:t>Enrolled in</w:t>
      </w:r>
      <w:r>
        <w:t xml:space="preserve"> McMaster Engineering program</w:t>
      </w:r>
      <w:r w:rsidRPr="00776C71">
        <w:t xml:space="preserve">   </w:t>
      </w:r>
    </w:p>
    <w:p w14:paraId="22EFFD3C" w14:textId="737AA075" w:rsidR="00776C71" w:rsidRPr="00C760F3" w:rsidRDefault="00DC32D4" w:rsidP="00776C71">
      <w:pPr>
        <w:pStyle w:val="ListBullet"/>
        <w:rPr>
          <w:b/>
        </w:rPr>
      </w:pPr>
      <w:r>
        <w:t xml:space="preserve">Skilled at using </w:t>
      </w:r>
      <w:r w:rsidRPr="00C760F3">
        <w:rPr>
          <w:b/>
        </w:rPr>
        <w:t>Inventor AutoCad and Solidworks</w:t>
      </w:r>
    </w:p>
    <w:p w14:paraId="4644794F" w14:textId="4F0EFA50" w:rsidR="00776C71" w:rsidRPr="00C760F3" w:rsidRDefault="001C1029" w:rsidP="00776C71">
      <w:pPr>
        <w:pStyle w:val="ListBullet"/>
        <w:rPr>
          <w:b/>
        </w:rPr>
      </w:pPr>
      <w:r>
        <w:t xml:space="preserve">Proficient in </w:t>
      </w:r>
      <w:r w:rsidRPr="00C760F3">
        <w:rPr>
          <w:b/>
        </w:rPr>
        <w:t>C++, Java and Python</w:t>
      </w:r>
    </w:p>
    <w:p w14:paraId="0CA59B91" w14:textId="1638C9D8" w:rsidR="001C1029" w:rsidRPr="00C760F3" w:rsidRDefault="001C1029" w:rsidP="00776C71">
      <w:pPr>
        <w:pStyle w:val="ListBullet"/>
        <w:rPr>
          <w:b/>
        </w:rPr>
      </w:pPr>
      <w:r>
        <w:t xml:space="preserve">Strong Leadership skill as </w:t>
      </w:r>
      <w:r w:rsidRPr="00C760F3">
        <w:rPr>
          <w:b/>
        </w:rPr>
        <w:t xml:space="preserve">President of </w:t>
      </w:r>
      <w:r w:rsidR="00C760F3" w:rsidRPr="00C760F3">
        <w:rPr>
          <w:b/>
        </w:rPr>
        <w:t xml:space="preserve">Absolute </w:t>
      </w:r>
      <w:r w:rsidRPr="00C760F3">
        <w:rPr>
          <w:b/>
        </w:rPr>
        <w:t>Robotics team</w:t>
      </w:r>
    </w:p>
    <w:p w14:paraId="1E61D4EC" w14:textId="5E1ED565" w:rsidR="009A2F80" w:rsidRDefault="277BAEC0" w:rsidP="00AD6D4B">
      <w:pPr>
        <w:pStyle w:val="SectionHeading"/>
        <w:spacing w:before="0"/>
      </w:pPr>
      <w:r>
        <w:t>Education</w:t>
      </w:r>
    </w:p>
    <w:p w14:paraId="2A321EF4" w14:textId="19C4D94F" w:rsidR="009A2F80" w:rsidRDefault="00776C71" w:rsidP="001C1029">
      <w:bookmarkStart w:id="0" w:name="_Hlk489003790"/>
      <w:r>
        <w:t>Enrolled in</w:t>
      </w:r>
      <w:r w:rsidR="00436E28">
        <w:t xml:space="preserve"> MCMASTER ENGINEERING</w:t>
      </w:r>
      <w:r>
        <w:t xml:space="preserve"> 1 (Co-op)</w:t>
      </w:r>
      <w:r w:rsidR="00436E28">
        <w:t xml:space="preserve">  </w:t>
      </w:r>
    </w:p>
    <w:bookmarkEnd w:id="0"/>
    <w:p w14:paraId="5FDA397A" w14:textId="426AAD34" w:rsidR="009A2F80" w:rsidRDefault="001C1029" w:rsidP="001C1029">
      <w:pPr>
        <w:pStyle w:val="Subsection"/>
      </w:pPr>
      <w:r>
        <w:tab/>
        <w:t>Relevant Coursework</w:t>
      </w:r>
    </w:p>
    <w:p w14:paraId="118371BF" w14:textId="430BD8A9" w:rsidR="00DC32D4" w:rsidRPr="00DC32D4" w:rsidRDefault="00DC32D4" w:rsidP="00DC32D4">
      <w:pPr>
        <w:pStyle w:val="ListBullet"/>
        <w:tabs>
          <w:tab w:val="clear" w:pos="144"/>
          <w:tab w:val="num" w:pos="1584"/>
        </w:tabs>
        <w:ind w:left="1584"/>
      </w:pPr>
      <w:r w:rsidRPr="00DC32D4">
        <w:t>ADD INFO ON PROJECTS AND GRADES FROM IT</w:t>
      </w:r>
    </w:p>
    <w:p w14:paraId="105A14DF" w14:textId="3883B425" w:rsidR="001C1029" w:rsidRDefault="001C1029" w:rsidP="001C1029">
      <w:pPr>
        <w:pStyle w:val="Subsection"/>
      </w:pPr>
      <w:r>
        <w:tab/>
        <w:t>Relevant Courses</w:t>
      </w:r>
    </w:p>
    <w:p w14:paraId="2FA2C6BC" w14:textId="4D193AAA" w:rsidR="00DC32D4" w:rsidRDefault="00DC32D4" w:rsidP="00DC32D4">
      <w:pPr>
        <w:pStyle w:val="ListBullet"/>
        <w:tabs>
          <w:tab w:val="clear" w:pos="144"/>
          <w:tab w:val="num" w:pos="1584"/>
        </w:tabs>
        <w:ind w:left="1584"/>
      </w:pPr>
      <w:r>
        <w:t>ADD RELEVANT COURSES TO JOB (SPECIFIC)</w:t>
      </w:r>
    </w:p>
    <w:p w14:paraId="58683A5A" w14:textId="1BA40DE1" w:rsidR="00DC32D4" w:rsidRDefault="00DC32D4" w:rsidP="00DC32D4">
      <w:pPr>
        <w:pStyle w:val="SectionHeading"/>
        <w:spacing w:before="0"/>
      </w:pPr>
      <w:r>
        <w:t xml:space="preserve">Work </w:t>
      </w:r>
      <w:r>
        <w:t>Experience</w:t>
      </w:r>
    </w:p>
    <w:p w14:paraId="7FB5433B" w14:textId="40B26AA4" w:rsidR="00C760F3" w:rsidRDefault="00C760F3" w:rsidP="00C760F3">
      <w:pPr>
        <w:pStyle w:val="Subsection"/>
      </w:pPr>
      <w:r>
        <w:t>Math Tutor</w:t>
      </w:r>
    </w:p>
    <w:p w14:paraId="17B1F929" w14:textId="28FE8AD5" w:rsidR="00C760F3" w:rsidRDefault="00BD60A9" w:rsidP="00BD60A9">
      <w:pPr>
        <w:pStyle w:val="ListBullet"/>
      </w:pPr>
      <w:r>
        <w:t>Teaching Advanced Functions and Calculus to a student going into grade 12</w:t>
      </w:r>
    </w:p>
    <w:p w14:paraId="4820E56B" w14:textId="71C66D8E" w:rsidR="00BD60A9" w:rsidRPr="00C760F3" w:rsidRDefault="00BD60A9" w:rsidP="00BD60A9">
      <w:pPr>
        <w:pStyle w:val="ListBullet"/>
      </w:pPr>
      <w:r>
        <w:t>Acquired planning and higher level thinking skills required to teach course material</w:t>
      </w:r>
    </w:p>
    <w:p w14:paraId="48357A34" w14:textId="6F2D9507" w:rsidR="00DC32D4" w:rsidRDefault="00C760F3" w:rsidP="00C760F3">
      <w:pPr>
        <w:pStyle w:val="Subsection"/>
      </w:pPr>
      <w:r>
        <w:t>Robotics instructor | JUly – August 2017</w:t>
      </w:r>
    </w:p>
    <w:p w14:paraId="42BB3011" w14:textId="7541857F" w:rsidR="00C760F3" w:rsidRDefault="00C760F3" w:rsidP="00C760F3">
      <w:pPr>
        <w:pStyle w:val="ListBullet"/>
      </w:pPr>
      <w:r>
        <w:t>Taught kids from grade 1 to 7 robotics</w:t>
      </w:r>
    </w:p>
    <w:p w14:paraId="6DAB5644" w14:textId="24AE300D" w:rsidR="00C760F3" w:rsidRPr="00DC32D4" w:rsidRDefault="00C760F3" w:rsidP="00C760F3">
      <w:pPr>
        <w:pStyle w:val="ListBullet"/>
      </w:pPr>
      <w:r>
        <w:t>Developed strong communications and established a fun environment for kids to learn about programming and mechanics</w:t>
      </w:r>
    </w:p>
    <w:p w14:paraId="31936AC9" w14:textId="77777777" w:rsidR="00DC32D4" w:rsidRDefault="00DC32D4" w:rsidP="00DC32D4">
      <w:pPr>
        <w:pStyle w:val="Subsection"/>
        <w:spacing w:before="100"/>
      </w:pPr>
      <w:r>
        <w:t xml:space="preserve">Volunteering | Mississauga Chito-Ryu karate Club | September 2013 –present  </w:t>
      </w:r>
    </w:p>
    <w:p w14:paraId="7F745D8F" w14:textId="77777777" w:rsidR="00DC32D4" w:rsidRDefault="00DC32D4" w:rsidP="00DC32D4">
      <w:pPr>
        <w:pStyle w:val="ListBullet"/>
      </w:pPr>
      <w:r>
        <w:t>Teach 4-6-year-old kids karate at my karate club. This experience taught me a lot about working with young kids but also working with people that are difficult to work with such as kids that are shy or hyperactive, or even older students who have autism. Furthermore, this experience taught me a lot about teaching and people.</w:t>
      </w:r>
    </w:p>
    <w:p w14:paraId="5BEC704F" w14:textId="77777777" w:rsidR="00DC32D4" w:rsidRDefault="00DC32D4" w:rsidP="00DC32D4">
      <w:pPr>
        <w:pStyle w:val="ListBullet"/>
        <w:numPr>
          <w:ilvl w:val="0"/>
          <w:numId w:val="0"/>
        </w:numPr>
        <w:ind w:left="144" w:hanging="144"/>
      </w:pPr>
    </w:p>
    <w:p w14:paraId="51DBD80F" w14:textId="77777777" w:rsidR="00340B88" w:rsidRDefault="277BAEC0" w:rsidP="00AD6D4B">
      <w:pPr>
        <w:pStyle w:val="SectionHeading"/>
        <w:spacing w:before="0"/>
      </w:pPr>
      <w:r>
        <w:t>Extra- Curricular</w:t>
      </w:r>
    </w:p>
    <w:p w14:paraId="79FC9003" w14:textId="7AB763F2" w:rsidR="00340B88" w:rsidRDefault="277BAEC0" w:rsidP="00340B88">
      <w:pPr>
        <w:pStyle w:val="ListBullet"/>
      </w:pPr>
      <w:r>
        <w:t xml:space="preserve"> President of The Woodlands Absolute Robotics Club. Competed in FRC and VEX robotics competition </w:t>
      </w:r>
    </w:p>
    <w:p w14:paraId="68824681" w14:textId="7A775062" w:rsidR="006974A4" w:rsidRDefault="277BAEC0" w:rsidP="00340B88">
      <w:pPr>
        <w:pStyle w:val="ListBullet"/>
      </w:pPr>
      <w:r>
        <w:t>DECA</w:t>
      </w:r>
    </w:p>
    <w:p w14:paraId="19EF39E9" w14:textId="4AF6F138" w:rsidR="000D4096" w:rsidRDefault="277BAEC0" w:rsidP="00340B88">
      <w:pPr>
        <w:pStyle w:val="ListBullet"/>
      </w:pPr>
      <w:r>
        <w:t xml:space="preserve">Senior Jazz Band trombone player </w:t>
      </w:r>
    </w:p>
    <w:p w14:paraId="098D6E79" w14:textId="33EE7D19" w:rsidR="005F6F81" w:rsidRDefault="277BAEC0" w:rsidP="00340B88">
      <w:pPr>
        <w:pStyle w:val="ListBullet"/>
      </w:pPr>
      <w:r>
        <w:t>Workout club and Soccer</w:t>
      </w:r>
    </w:p>
    <w:p w14:paraId="250DEBB7" w14:textId="76DB8709" w:rsidR="277BAEC0" w:rsidRDefault="277BAEC0" w:rsidP="277BAEC0">
      <w:pPr>
        <w:pStyle w:val="ListBullet"/>
      </w:pPr>
      <w:r>
        <w:t xml:space="preserve">Black Belt in Karate </w:t>
      </w:r>
    </w:p>
    <w:p w14:paraId="11D3CEBC" w14:textId="77777777" w:rsidR="009A2F80" w:rsidRDefault="277BAEC0" w:rsidP="00AD6D4B">
      <w:pPr>
        <w:pStyle w:val="SectionHeading"/>
        <w:spacing w:before="0"/>
      </w:pPr>
      <w:r>
        <w:t>Skills &amp; Abilities</w:t>
      </w:r>
    </w:p>
    <w:p w14:paraId="05AEAD4F" w14:textId="77777777" w:rsidR="009A2F80" w:rsidRDefault="277BAEC0">
      <w:pPr>
        <w:pStyle w:val="Subsection"/>
        <w:spacing w:before="100"/>
      </w:pPr>
      <w:r>
        <w:t>Management</w:t>
      </w:r>
    </w:p>
    <w:p w14:paraId="193B6D38" w14:textId="77777777" w:rsidR="00E459B6" w:rsidRDefault="277BAEC0">
      <w:pPr>
        <w:pStyle w:val="ListBullet"/>
      </w:pPr>
      <w:r>
        <w:t>I have lots of skills in teaching people, old and young people karate. Furthermore, karate being a very disciplined and strict art I have a strong sense of courtesy, discipline and respect</w:t>
      </w:r>
    </w:p>
    <w:p w14:paraId="17D9B5B1" w14:textId="11331E77" w:rsidR="009A2F80" w:rsidRDefault="277BAEC0">
      <w:pPr>
        <w:pStyle w:val="ListBullet"/>
      </w:pPr>
      <w:r>
        <w:t xml:space="preserve"> In Robotics I manage 4 VEX and an FRC team. This position requires me to able to keep each team organized and on schedule for competition while also communicating between each team to increase productivity and efficiency. </w:t>
      </w:r>
    </w:p>
    <w:p w14:paraId="161C118F" w14:textId="77777777" w:rsidR="009A2F80" w:rsidRDefault="277BAEC0" w:rsidP="00AD6D4B">
      <w:pPr>
        <w:pStyle w:val="Subsection"/>
        <w:spacing w:before="0"/>
      </w:pPr>
      <w:r>
        <w:t>Sales</w:t>
      </w:r>
    </w:p>
    <w:p w14:paraId="4DDA4EA6" w14:textId="7B862544" w:rsidR="009A2F80" w:rsidRDefault="277BAEC0" w:rsidP="00E459B6">
      <w:pPr>
        <w:pStyle w:val="ListBullet"/>
      </w:pPr>
      <w:r>
        <w:t>To raise money for my club I’ve done multiple events to raise money such as Samosa sales and a Video Game tournament which have earned over $900 in profit</w:t>
      </w:r>
    </w:p>
    <w:p w14:paraId="4B081CE2" w14:textId="77777777" w:rsidR="009A2F80" w:rsidRDefault="277BAEC0" w:rsidP="00AD6D4B">
      <w:pPr>
        <w:pStyle w:val="Subsection"/>
        <w:spacing w:before="0"/>
      </w:pPr>
      <w:r>
        <w:t>Leadership</w:t>
      </w:r>
    </w:p>
    <w:p w14:paraId="1148D722" w14:textId="031E2184" w:rsidR="009A2F80" w:rsidRDefault="277BAEC0">
      <w:pPr>
        <w:pStyle w:val="ListBullet"/>
      </w:pPr>
      <w:r>
        <w:t xml:space="preserve"> As President of the Woodlands Absolute Robotics Club I run our weekly meetings and strive to improve the club.</w:t>
      </w:r>
    </w:p>
    <w:p w14:paraId="7A9F39DC" w14:textId="70CDE840" w:rsidR="006974A4" w:rsidRDefault="277BAEC0">
      <w:pPr>
        <w:pStyle w:val="ListBullet"/>
      </w:pPr>
      <w:r>
        <w:t>Helped organize Sri Lankan booth for International Bazaar</w:t>
      </w:r>
    </w:p>
    <w:p w14:paraId="3271DC57" w14:textId="73C04E5B" w:rsidR="00794806" w:rsidRDefault="002F1378" w:rsidP="00AD6D4B">
      <w:pPr>
        <w:pStyle w:val="Subsection"/>
        <w:spacing w:before="0"/>
      </w:pPr>
      <w:r>
        <w:lastRenderedPageBreak/>
        <w:t xml:space="preserve">Software </w:t>
      </w:r>
    </w:p>
    <w:p w14:paraId="551EB6CB" w14:textId="7ACB0F79" w:rsidR="00794806" w:rsidRDefault="002F1378" w:rsidP="00794806">
      <w:pPr>
        <w:pStyle w:val="ListBullet"/>
      </w:pPr>
      <w:r>
        <w:t xml:space="preserve">Proficient </w:t>
      </w:r>
      <w:bookmarkStart w:id="1" w:name="_GoBack"/>
      <w:bookmarkEnd w:id="1"/>
      <w:r w:rsidR="277BAEC0">
        <w:t>in C++, Python, Turing, Robot C</w:t>
      </w:r>
    </w:p>
    <w:p w14:paraId="165764A3" w14:textId="77777777" w:rsidR="007D060B" w:rsidRDefault="277BAEC0" w:rsidP="00794806">
      <w:pPr>
        <w:pStyle w:val="ListBullet"/>
      </w:pPr>
      <w:r>
        <w:t>built an LED cube and programed a game onto it using Arduino</w:t>
      </w:r>
    </w:p>
    <w:p w14:paraId="31BC815B" w14:textId="77777777" w:rsidR="007D060B" w:rsidRDefault="277BAEC0" w:rsidP="00794806">
      <w:pPr>
        <w:pStyle w:val="ListBullet"/>
      </w:pPr>
      <w:r>
        <w:t xml:space="preserve">has experience working with motors and some sensors in robotics </w:t>
      </w:r>
    </w:p>
    <w:p w14:paraId="27BB461E" w14:textId="77777777" w:rsidR="007D060B" w:rsidRDefault="277BAEC0" w:rsidP="00794806">
      <w:pPr>
        <w:pStyle w:val="ListBullet"/>
      </w:pPr>
      <w:r>
        <w:t>competed in multiple math competition and CCC</w:t>
      </w:r>
    </w:p>
    <w:p w14:paraId="567DC05E" w14:textId="38AFD387" w:rsidR="007D060B" w:rsidRDefault="277BAEC0" w:rsidP="00794806">
      <w:pPr>
        <w:pStyle w:val="ListBullet"/>
      </w:pPr>
      <w:r>
        <w:t>Experience using Inventor AutoCAD</w:t>
      </w:r>
    </w:p>
    <w:p w14:paraId="4C52C3D3" w14:textId="5933E1CD" w:rsidR="006974A4" w:rsidRDefault="277BAEC0" w:rsidP="00794806">
      <w:pPr>
        <w:pStyle w:val="ListBullet"/>
      </w:pPr>
      <w:r>
        <w:t>Knows how to use wood and metal tools, such as hand saws, angle grinders, and circular saw</w:t>
      </w:r>
    </w:p>
    <w:p w14:paraId="55E00D09" w14:textId="7B03C9A8" w:rsidR="002B4C84" w:rsidRDefault="277BAEC0" w:rsidP="00AD6D4B">
      <w:pPr>
        <w:pStyle w:val="ListBullet"/>
      </w:pPr>
      <w:r>
        <w:t xml:space="preserve">Willing to learn. I am creative and innovative </w:t>
      </w:r>
    </w:p>
    <w:p w14:paraId="78DCB229" w14:textId="45257462" w:rsidR="00ED3071" w:rsidRDefault="277BAEC0" w:rsidP="00ED3071">
      <w:pPr>
        <w:pStyle w:val="SectionHeading"/>
        <w:spacing w:before="0"/>
      </w:pPr>
      <w:r>
        <w:t xml:space="preserve">Professional achievements </w:t>
      </w:r>
    </w:p>
    <w:sdt>
      <w:sdtPr>
        <w:rPr>
          <w:rFonts w:eastAsiaTheme="minorEastAsia"/>
          <w:b/>
          <w:bCs/>
          <w:caps/>
          <w:color w:val="595959" w:themeColor="text1" w:themeTint="A6"/>
        </w:rPr>
        <w:id w:val="970869414"/>
        <w15:repeatingSection/>
      </w:sdtPr>
      <w:sdtEndPr>
        <w:rPr>
          <w:rFonts w:eastAsiaTheme="minorHAnsi"/>
          <w:b w:val="0"/>
          <w:bCs w:val="0"/>
          <w:caps w:val="0"/>
          <w:color w:val="404040" w:themeColor="text1" w:themeTint="BF"/>
        </w:rPr>
      </w:sdtEndPr>
      <w:sdtContent>
        <w:sdt>
          <w:sdtPr>
            <w:rPr>
              <w:rFonts w:eastAsiaTheme="minorEastAsia"/>
              <w:b/>
              <w:bCs/>
              <w:caps/>
              <w:color w:val="595959" w:themeColor="text1" w:themeTint="A6"/>
            </w:rPr>
            <w:id w:val="1211531560"/>
            <w:placeholder>
              <w:docPart w:val="F471F8E0FA1047E8A91075C5289C1F9A"/>
            </w:placeholder>
            <w15:repeatingSectionItem/>
          </w:sdtPr>
          <w:sdtEndPr>
            <w:rPr>
              <w:rFonts w:eastAsiaTheme="minorHAnsi"/>
              <w:b w:val="0"/>
              <w:bCs w:val="0"/>
              <w:caps w:val="0"/>
              <w:color w:val="404040" w:themeColor="text1" w:themeTint="BF"/>
            </w:rPr>
          </w:sdtEndPr>
          <w:sdtContent>
            <w:p w14:paraId="1E2B82D3" w14:textId="77777777" w:rsidR="00ED3071" w:rsidRPr="00ED3071" w:rsidRDefault="277BAEC0" w:rsidP="277BAEC0">
              <w:pPr>
                <w:pStyle w:val="ListBullet"/>
                <w:numPr>
                  <w:ilvl w:val="0"/>
                  <w:numId w:val="0"/>
                </w:numPr>
                <w:ind w:left="144" w:hanging="144"/>
                <w:rPr>
                  <w:b/>
                  <w:bCs/>
                  <w:sz w:val="24"/>
                  <w:szCs w:val="24"/>
                </w:rPr>
              </w:pPr>
              <w:r w:rsidRPr="277BAEC0">
                <w:rPr>
                  <w:b/>
                  <w:bCs/>
                  <w:sz w:val="24"/>
                  <w:szCs w:val="24"/>
                </w:rPr>
                <w:t>Education</w:t>
              </w:r>
            </w:p>
            <w:p w14:paraId="775AD64B" w14:textId="77777777" w:rsidR="00CF098D" w:rsidRDefault="277BAEC0" w:rsidP="00ED3071">
              <w:pPr>
                <w:pStyle w:val="ListBullet"/>
              </w:pPr>
              <w:r>
                <w:t xml:space="preserve">Woodlands school ELP (Enhanced learning program) </w:t>
              </w:r>
            </w:p>
            <w:p w14:paraId="4F7DE06E" w14:textId="77777777" w:rsidR="00CF098D" w:rsidRDefault="277BAEC0" w:rsidP="00ED3071">
              <w:pPr>
                <w:pStyle w:val="ListBullet"/>
              </w:pPr>
              <w:r>
                <w:t>Honor role for grade 9 and 10</w:t>
              </w:r>
            </w:p>
            <w:p w14:paraId="7159E48F" w14:textId="77777777" w:rsidR="00776C71" w:rsidRDefault="277BAEC0" w:rsidP="00ED3071">
              <w:pPr>
                <w:pStyle w:val="ListBullet"/>
              </w:pPr>
              <w:r>
                <w:t>Music</w:t>
              </w:r>
              <w:r w:rsidR="00776C71">
                <w:t xml:space="preserve"> Band</w:t>
              </w:r>
              <w:r>
                <w:t xml:space="preserve"> repertoire award </w:t>
              </w:r>
            </w:p>
            <w:p w14:paraId="15D46547" w14:textId="741B8088" w:rsidR="00ED3071" w:rsidRDefault="00776C71" w:rsidP="00ED3071">
              <w:pPr>
                <w:pStyle w:val="ListBullet"/>
              </w:pPr>
              <w:r>
                <w:t>Silver Crest Award (maintained 80 % for all 4 years of school, Level 4 Music, gathered 30 community points from club involvement)</w:t>
              </w:r>
            </w:p>
          </w:sdtContent>
        </w:sdt>
        <w:sdt>
          <w:sdtPr>
            <w:rPr>
              <w:rFonts w:asciiTheme="minorHAnsi" w:eastAsiaTheme="minorEastAsia" w:hAnsiTheme="minorHAnsi" w:cstheme="minorBidi"/>
              <w:b w:val="0"/>
              <w:bCs w:val="0"/>
              <w:caps w:val="0"/>
              <w:color w:val="595959" w:themeColor="text1" w:themeTint="A6"/>
              <w:kern w:val="0"/>
              <w:sz w:val="18"/>
              <w14:ligatures w14:val="none"/>
            </w:rPr>
            <w:id w:val="1384910237"/>
            <w:placeholder>
              <w:docPart w:val="F471F8E0FA1047E8A91075C5289C1F9A"/>
            </w:placeholder>
            <w15:repeatingSectionItem/>
          </w:sdtPr>
          <w:sdtEndPr>
            <w:rPr>
              <w:rFonts w:eastAsiaTheme="minorHAnsi"/>
              <w:color w:val="404040" w:themeColor="text1" w:themeTint="BF"/>
            </w:rPr>
          </w:sdtEndPr>
          <w:sdtContent>
            <w:p w14:paraId="103E0EDE" w14:textId="77777777" w:rsidR="00ED3071" w:rsidRDefault="277BAEC0" w:rsidP="00ED3071">
              <w:pPr>
                <w:pStyle w:val="Heading2"/>
              </w:pPr>
              <w:r>
                <w:t xml:space="preserve">Music </w:t>
              </w:r>
            </w:p>
            <w:p w14:paraId="37CD055C" w14:textId="77777777" w:rsidR="00ED3071" w:rsidRDefault="277BAEC0" w:rsidP="00ED3071">
              <w:pPr>
                <w:pStyle w:val="ListBullet"/>
              </w:pPr>
              <w:r>
                <w:t>OBA Gold standard for Woodlands Senior Wind Ensemble | 2014-2016</w:t>
              </w:r>
            </w:p>
            <w:p w14:paraId="4F53626D" w14:textId="77777777" w:rsidR="00ED3071" w:rsidRDefault="277BAEC0" w:rsidP="00ED3071">
              <w:pPr>
                <w:pStyle w:val="ListBullet"/>
              </w:pPr>
              <w:r>
                <w:t>OBA Gold standard for Woodlands Intermediate Jazz Band | 2014</w:t>
              </w:r>
            </w:p>
            <w:p w14:paraId="4CF3DECA" w14:textId="2D0A3CBA" w:rsidR="00ED3071" w:rsidRDefault="277BAEC0" w:rsidP="00ED3071">
              <w:pPr>
                <w:pStyle w:val="ListBullet"/>
              </w:pPr>
              <w:r>
                <w:t>OBA Gold standard for Woodlands Senior Jazz Band | 2015</w:t>
              </w:r>
            </w:p>
          </w:sdtContent>
        </w:sdt>
      </w:sdtContent>
    </w:sdt>
    <w:p w14:paraId="4B8893D7" w14:textId="77777777" w:rsidR="00ED3071" w:rsidRDefault="00ED3071" w:rsidP="00ED3071">
      <w:pPr>
        <w:pStyle w:val="ListBullet"/>
        <w:numPr>
          <w:ilvl w:val="0"/>
          <w:numId w:val="0"/>
        </w:numPr>
        <w:ind w:left="144"/>
      </w:pPr>
    </w:p>
    <w:sectPr w:rsidR="00ED3071" w:rsidSect="00ED3071">
      <w:footerReference w:type="default" r:id="rId9"/>
      <w:pgSz w:w="12240" w:h="15840"/>
      <w:pgMar w:top="720" w:right="720" w:bottom="720" w:left="720"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95AD8EF" w14:textId="77777777" w:rsidR="00731F5F" w:rsidRDefault="00731F5F">
      <w:pPr>
        <w:spacing w:after="0"/>
      </w:pPr>
      <w:r>
        <w:separator/>
      </w:r>
    </w:p>
  </w:endnote>
  <w:endnote w:type="continuationSeparator" w:id="0">
    <w:p w14:paraId="6D412D73" w14:textId="77777777" w:rsidR="00731F5F" w:rsidRDefault="00731F5F">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mbria">
    <w:panose1 w:val="02040503050406030204"/>
    <w:charset w:val="00"/>
    <w:family w:val="roman"/>
    <w:pitch w:val="variable"/>
    <w:sig w:usb0="E00002FF" w:usb1="400004FF"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763B6AE" w14:textId="19096A09" w:rsidR="00731F5F" w:rsidRDefault="277BAEC0">
    <w:pPr>
      <w:pStyle w:val="Footer"/>
    </w:pPr>
    <w:r>
      <w:t xml:space="preserve">Page </w:t>
    </w:r>
    <w:r w:rsidR="00731F5F" w:rsidRPr="277BAEC0">
      <w:rPr>
        <w:noProof/>
      </w:rPr>
      <w:fldChar w:fldCharType="begin"/>
    </w:r>
    <w:r w:rsidR="00731F5F" w:rsidRPr="277BAEC0">
      <w:rPr>
        <w:noProof/>
      </w:rPr>
      <w:instrText xml:space="preserve"> PAGE   \* MERGEFORMAT </w:instrText>
    </w:r>
    <w:r w:rsidR="00731F5F" w:rsidRPr="277BAEC0">
      <w:rPr>
        <w:noProof/>
      </w:rPr>
      <w:fldChar w:fldCharType="separate"/>
    </w:r>
    <w:r w:rsidR="002F1378">
      <w:rPr>
        <w:noProof/>
      </w:rPr>
      <w:t>2</w:t>
    </w:r>
    <w:r w:rsidR="00731F5F" w:rsidRPr="277BAEC0">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7640030" w14:textId="77777777" w:rsidR="00731F5F" w:rsidRDefault="00731F5F">
      <w:pPr>
        <w:spacing w:after="0"/>
      </w:pPr>
      <w:r>
        <w:separator/>
      </w:r>
    </w:p>
  </w:footnote>
  <w:footnote w:type="continuationSeparator" w:id="0">
    <w:p w14:paraId="1267F626" w14:textId="77777777" w:rsidR="00731F5F" w:rsidRDefault="00731F5F">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9"/>
    <w:multiLevelType w:val="singleLevel"/>
    <w:tmpl w:val="70FC019A"/>
    <w:lvl w:ilvl="0">
      <w:start w:val="1"/>
      <w:numFmt w:val="bullet"/>
      <w:pStyle w:val="ListBullet"/>
      <w:lvlText w:val="·"/>
      <w:lvlJc w:val="left"/>
      <w:pPr>
        <w:tabs>
          <w:tab w:val="num" w:pos="144"/>
        </w:tabs>
        <w:ind w:left="144" w:hanging="144"/>
      </w:pPr>
      <w:rPr>
        <w:rFonts w:ascii="Cambria" w:hAnsi="Cambria" w:hint="default"/>
      </w:rPr>
    </w:lvl>
  </w:abstractNum>
  <w:abstractNum w:abstractNumId="1" w15:restartNumberingAfterBreak="0">
    <w:nsid w:val="279B22F1"/>
    <w:multiLevelType w:val="hybridMultilevel"/>
    <w:tmpl w:val="4B648DBE"/>
    <w:lvl w:ilvl="0" w:tplc="6CEAEAF4">
      <w:start w:val="3025"/>
      <w:numFmt w:val="bullet"/>
      <w:lvlText w:val="-"/>
      <w:lvlJc w:val="left"/>
      <w:pPr>
        <w:ind w:left="720" w:hanging="360"/>
      </w:pPr>
      <w:rPr>
        <w:rFonts w:ascii="Cambria" w:eastAsiaTheme="minorHAnsi" w:hAnsi="Cambria"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 w15:restartNumberingAfterBreak="0">
    <w:nsid w:val="3D7B6349"/>
    <w:multiLevelType w:val="hybridMultilevel"/>
    <w:tmpl w:val="69DA4F4A"/>
    <w:lvl w:ilvl="0" w:tplc="43FC7592">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num w:numId="1">
    <w:abstractNumId w:val="0"/>
  </w:num>
  <w:num w:numId="2">
    <w:abstractNumId w:val="0"/>
    <w:lvlOverride w:ilvl="0">
      <w:startOverride w:val="1"/>
    </w:lvlOverride>
  </w:num>
  <w:num w:numId="3">
    <w:abstractNumId w:val="0"/>
    <w:lvlOverride w:ilvl="0">
      <w:startOverride w:val="1"/>
    </w:lvlOverride>
  </w:num>
  <w:num w:numId="4">
    <w:abstractNumId w:val="0"/>
    <w:lvlOverride w:ilvl="0">
      <w:startOverride w:val="1"/>
    </w:lvlOverride>
  </w:num>
  <w:num w:numId="5">
    <w:abstractNumId w:val="1"/>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ttachedTemplate r:id="rId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01956"/>
    <w:rsid w:val="00061AC4"/>
    <w:rsid w:val="000D4096"/>
    <w:rsid w:val="000E250F"/>
    <w:rsid w:val="00166B60"/>
    <w:rsid w:val="001C1029"/>
    <w:rsid w:val="00271F35"/>
    <w:rsid w:val="002B4C84"/>
    <w:rsid w:val="002F1378"/>
    <w:rsid w:val="002F3F14"/>
    <w:rsid w:val="00340B88"/>
    <w:rsid w:val="003A5875"/>
    <w:rsid w:val="003B4293"/>
    <w:rsid w:val="00436E28"/>
    <w:rsid w:val="004E4839"/>
    <w:rsid w:val="004F6A0C"/>
    <w:rsid w:val="00503860"/>
    <w:rsid w:val="005271A1"/>
    <w:rsid w:val="005B361C"/>
    <w:rsid w:val="005F6F81"/>
    <w:rsid w:val="006974A4"/>
    <w:rsid w:val="006B487F"/>
    <w:rsid w:val="006D3607"/>
    <w:rsid w:val="00731F5F"/>
    <w:rsid w:val="00761841"/>
    <w:rsid w:val="00776C71"/>
    <w:rsid w:val="00794806"/>
    <w:rsid w:val="007A00B1"/>
    <w:rsid w:val="007D060B"/>
    <w:rsid w:val="008B7467"/>
    <w:rsid w:val="00992669"/>
    <w:rsid w:val="009A2F80"/>
    <w:rsid w:val="00AB43AA"/>
    <w:rsid w:val="00AD2ED8"/>
    <w:rsid w:val="00AD6D4B"/>
    <w:rsid w:val="00B01956"/>
    <w:rsid w:val="00BD60A9"/>
    <w:rsid w:val="00C20B1E"/>
    <w:rsid w:val="00C40D60"/>
    <w:rsid w:val="00C760F3"/>
    <w:rsid w:val="00C932BC"/>
    <w:rsid w:val="00CF098D"/>
    <w:rsid w:val="00D8093A"/>
    <w:rsid w:val="00DC32D4"/>
    <w:rsid w:val="00DD518E"/>
    <w:rsid w:val="00E459B6"/>
    <w:rsid w:val="00ED2F17"/>
    <w:rsid w:val="00ED3071"/>
    <w:rsid w:val="277BAE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40BB37"/>
  <w15:chartTrackingRefBased/>
  <w15:docId w15:val="{889AEEA6-79F5-496E-963C-B0455E8780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color w:val="404040" w:themeColor="text1" w:themeTint="BF"/>
        <w:sz w:val="18"/>
        <w:lang w:val="en-US" w:eastAsia="ja-JP" w:bidi="ar-SA"/>
      </w:rPr>
    </w:rPrDefault>
    <w:pPrDefault>
      <w:pPr>
        <w:spacing w:after="28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2" w:qFormat="1"/>
    <w:lsdException w:name="Closing" w:semiHidden="1" w:uiPriority="2" w:unhideWhenUsed="1" w:qFormat="1"/>
    <w:lsdException w:name="Signature" w:semiHidden="1" w:uiPriority="2" w:unhideWhenUsed="1"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3" w:unhideWhenUsed="1" w:qFormat="1"/>
    <w:lsdException w:name="Salutation" w:semiHidden="1" w:uiPriority="2" w:unhideWhenUsed="1" w:qFormat="1"/>
    <w:lsdException w:name="Date" w:semiHidden="1" w:uiPriority="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36"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2">
    <w:name w:val="heading 2"/>
    <w:basedOn w:val="Normal"/>
    <w:next w:val="Normal"/>
    <w:link w:val="Heading2Char"/>
    <w:unhideWhenUsed/>
    <w:qFormat/>
    <w:rsid w:val="00ED3071"/>
    <w:pPr>
      <w:keepNext/>
      <w:keepLines/>
      <w:spacing w:before="40" w:after="40" w:line="288" w:lineRule="auto"/>
      <w:outlineLvl w:val="1"/>
    </w:pPr>
    <w:rPr>
      <w:rFonts w:asciiTheme="majorHAnsi" w:eastAsiaTheme="majorEastAsia" w:hAnsiTheme="majorHAnsi" w:cstheme="majorBidi"/>
      <w:b/>
      <w:bCs/>
      <w:caps/>
      <w:kern w:val="20"/>
      <w:sz w:val="24"/>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2"/>
    <w:qFormat/>
    <w:pPr>
      <w:pBdr>
        <w:bottom w:val="single" w:sz="12" w:space="4" w:color="39A5B7" w:themeColor="accent1"/>
      </w:pBdr>
      <w:spacing w:after="120"/>
      <w:contextualSpacing/>
    </w:pPr>
    <w:rPr>
      <w:rFonts w:asciiTheme="majorHAnsi" w:eastAsiaTheme="majorEastAsia" w:hAnsiTheme="majorHAnsi" w:cstheme="majorBidi"/>
      <w:color w:val="39A5B7" w:themeColor="accent1"/>
      <w:kern w:val="28"/>
      <w:sz w:val="52"/>
    </w:rPr>
  </w:style>
  <w:style w:type="character" w:customStyle="1" w:styleId="TitleChar">
    <w:name w:val="Title Char"/>
    <w:basedOn w:val="DefaultParagraphFont"/>
    <w:link w:val="Title"/>
    <w:uiPriority w:val="2"/>
    <w:rPr>
      <w:rFonts w:asciiTheme="majorHAnsi" w:eastAsiaTheme="majorEastAsia" w:hAnsiTheme="majorHAnsi" w:cstheme="majorBidi"/>
      <w:color w:val="39A5B7" w:themeColor="accent1"/>
      <w:kern w:val="28"/>
      <w:sz w:val="52"/>
    </w:rPr>
  </w:style>
  <w:style w:type="character" w:styleId="PlaceholderText">
    <w:name w:val="Placeholder Text"/>
    <w:basedOn w:val="DefaultParagraphFont"/>
    <w:uiPriority w:val="99"/>
    <w:semiHidden/>
    <w:rPr>
      <w:color w:val="808080"/>
    </w:rPr>
  </w:style>
  <w:style w:type="paragraph" w:customStyle="1" w:styleId="SectionHeading">
    <w:name w:val="Section Heading"/>
    <w:basedOn w:val="Normal"/>
    <w:next w:val="Normal"/>
    <w:uiPriority w:val="1"/>
    <w:qFormat/>
    <w:pPr>
      <w:spacing w:before="500" w:after="100"/>
    </w:pPr>
    <w:rPr>
      <w:rFonts w:asciiTheme="majorHAnsi" w:eastAsiaTheme="majorEastAsia" w:hAnsiTheme="majorHAnsi" w:cstheme="majorBidi"/>
      <w:b/>
      <w:bCs/>
      <w:color w:val="39A5B7" w:themeColor="accent1"/>
      <w:sz w:val="24"/>
    </w:rPr>
  </w:style>
  <w:style w:type="paragraph" w:styleId="ListBullet">
    <w:name w:val="List Bullet"/>
    <w:basedOn w:val="Normal"/>
    <w:uiPriority w:val="1"/>
    <w:unhideWhenUsed/>
    <w:qFormat/>
    <w:pPr>
      <w:numPr>
        <w:numId w:val="1"/>
      </w:numPr>
      <w:spacing w:after="80"/>
    </w:pPr>
  </w:style>
  <w:style w:type="paragraph" w:customStyle="1" w:styleId="Subsection">
    <w:name w:val="Subsection"/>
    <w:basedOn w:val="Normal"/>
    <w:uiPriority w:val="1"/>
    <w:qFormat/>
    <w:pPr>
      <w:spacing w:before="280" w:after="120"/>
    </w:pPr>
    <w:rPr>
      <w:b/>
      <w:bCs/>
      <w:caps/>
      <w:color w:val="262626" w:themeColor="text1" w:themeTint="D9"/>
    </w:rPr>
  </w:style>
  <w:style w:type="paragraph" w:styleId="Header">
    <w:name w:val="header"/>
    <w:basedOn w:val="Normal"/>
    <w:link w:val="HeaderChar"/>
    <w:uiPriority w:val="99"/>
    <w:unhideWhenUsed/>
    <w:pPr>
      <w:tabs>
        <w:tab w:val="center" w:pos="4680"/>
        <w:tab w:val="right" w:pos="9360"/>
      </w:tabs>
      <w:spacing w:after="0"/>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pPr>
      <w:spacing w:after="0"/>
      <w:jc w:val="right"/>
    </w:pPr>
    <w:rPr>
      <w:color w:val="39A5B7" w:themeColor="accent1"/>
    </w:rPr>
  </w:style>
  <w:style w:type="character" w:customStyle="1" w:styleId="FooterChar">
    <w:name w:val="Footer Char"/>
    <w:basedOn w:val="DefaultParagraphFont"/>
    <w:link w:val="Footer"/>
    <w:uiPriority w:val="99"/>
    <w:rPr>
      <w:color w:val="39A5B7" w:themeColor="accent1"/>
    </w:rPr>
  </w:style>
  <w:style w:type="paragraph" w:styleId="Date">
    <w:name w:val="Date"/>
    <w:basedOn w:val="Normal"/>
    <w:next w:val="Normal"/>
    <w:link w:val="DateChar"/>
    <w:uiPriority w:val="1"/>
    <w:unhideWhenUsed/>
    <w:qFormat/>
    <w:pPr>
      <w:spacing w:before="720"/>
      <w:contextualSpacing/>
    </w:pPr>
    <w:rPr>
      <w:b/>
      <w:bCs/>
      <w:color w:val="0D0D0D" w:themeColor="text1" w:themeTint="F2"/>
    </w:rPr>
  </w:style>
  <w:style w:type="character" w:customStyle="1" w:styleId="DateChar">
    <w:name w:val="Date Char"/>
    <w:basedOn w:val="DefaultParagraphFont"/>
    <w:link w:val="Date"/>
    <w:uiPriority w:val="1"/>
    <w:rPr>
      <w:b/>
      <w:bCs/>
      <w:color w:val="0D0D0D" w:themeColor="text1" w:themeTint="F2"/>
    </w:rPr>
  </w:style>
  <w:style w:type="paragraph" w:customStyle="1" w:styleId="Address">
    <w:name w:val="Address"/>
    <w:basedOn w:val="Normal"/>
    <w:uiPriority w:val="1"/>
    <w:qFormat/>
    <w:pPr>
      <w:spacing w:line="336" w:lineRule="auto"/>
      <w:contextualSpacing/>
    </w:pPr>
  </w:style>
  <w:style w:type="paragraph" w:styleId="Salutation">
    <w:name w:val="Salutation"/>
    <w:basedOn w:val="Normal"/>
    <w:next w:val="Normal"/>
    <w:link w:val="SalutationChar"/>
    <w:uiPriority w:val="2"/>
    <w:unhideWhenUsed/>
    <w:qFormat/>
    <w:pPr>
      <w:spacing w:before="800" w:after="180"/>
    </w:pPr>
    <w:rPr>
      <w:b/>
      <w:bCs/>
      <w:color w:val="0D0D0D" w:themeColor="text1" w:themeTint="F2"/>
    </w:rPr>
  </w:style>
  <w:style w:type="character" w:customStyle="1" w:styleId="SalutationChar">
    <w:name w:val="Salutation Char"/>
    <w:basedOn w:val="DefaultParagraphFont"/>
    <w:link w:val="Salutation"/>
    <w:uiPriority w:val="2"/>
    <w:rPr>
      <w:b/>
      <w:bCs/>
      <w:color w:val="0D0D0D" w:themeColor="text1" w:themeTint="F2"/>
    </w:rPr>
  </w:style>
  <w:style w:type="paragraph" w:styleId="Closing">
    <w:name w:val="Closing"/>
    <w:basedOn w:val="Normal"/>
    <w:next w:val="Signature"/>
    <w:link w:val="ClosingChar"/>
    <w:uiPriority w:val="2"/>
    <w:unhideWhenUsed/>
    <w:qFormat/>
    <w:pPr>
      <w:spacing w:before="720" w:after="0"/>
    </w:pPr>
    <w:rPr>
      <w:b/>
      <w:bCs/>
      <w:color w:val="0D0D0D" w:themeColor="text1" w:themeTint="F2"/>
    </w:rPr>
  </w:style>
  <w:style w:type="character" w:customStyle="1" w:styleId="ClosingChar">
    <w:name w:val="Closing Char"/>
    <w:basedOn w:val="DefaultParagraphFont"/>
    <w:link w:val="Closing"/>
    <w:uiPriority w:val="2"/>
    <w:rPr>
      <w:b/>
      <w:bCs/>
      <w:color w:val="0D0D0D" w:themeColor="text1" w:themeTint="F2"/>
    </w:rPr>
  </w:style>
  <w:style w:type="paragraph" w:styleId="Signature">
    <w:name w:val="Signature"/>
    <w:basedOn w:val="Normal"/>
    <w:link w:val="SignatureChar"/>
    <w:uiPriority w:val="2"/>
    <w:unhideWhenUsed/>
    <w:qFormat/>
    <w:pPr>
      <w:spacing w:before="1080"/>
      <w:contextualSpacing/>
    </w:pPr>
    <w:rPr>
      <w:b/>
      <w:bCs/>
      <w:color w:val="0D0D0D" w:themeColor="text1" w:themeTint="F2"/>
    </w:rPr>
  </w:style>
  <w:style w:type="character" w:customStyle="1" w:styleId="SignatureChar">
    <w:name w:val="Signature Char"/>
    <w:basedOn w:val="DefaultParagraphFont"/>
    <w:link w:val="Signature"/>
    <w:uiPriority w:val="2"/>
    <w:rPr>
      <w:b/>
      <w:bCs/>
      <w:color w:val="0D0D0D" w:themeColor="text1" w:themeTint="F2"/>
    </w:rPr>
  </w:style>
  <w:style w:type="character" w:customStyle="1" w:styleId="Heading2Char">
    <w:name w:val="Heading 2 Char"/>
    <w:basedOn w:val="DefaultParagraphFont"/>
    <w:link w:val="Heading2"/>
    <w:rsid w:val="00ED3071"/>
    <w:rPr>
      <w:rFonts w:asciiTheme="majorHAnsi" w:eastAsiaTheme="majorEastAsia" w:hAnsiTheme="majorHAnsi" w:cstheme="majorBidi"/>
      <w:b/>
      <w:bCs/>
      <w:caps/>
      <w:kern w:val="20"/>
      <w:sz w:val="24"/>
      <w14:ligatures w14:val="standardContextual"/>
    </w:rPr>
  </w:style>
  <w:style w:type="paragraph" w:customStyle="1" w:styleId="ResumeText">
    <w:name w:val="Resume Text"/>
    <w:basedOn w:val="Normal"/>
    <w:qFormat/>
    <w:rsid w:val="00ED3071"/>
    <w:pPr>
      <w:spacing w:before="40" w:after="40" w:line="288" w:lineRule="auto"/>
      <w:ind w:right="1440"/>
    </w:pPr>
    <w:rPr>
      <w:rFonts w:eastAsiaTheme="minorEastAsia"/>
      <w:color w:val="595959" w:themeColor="text1" w:themeTint="A6"/>
      <w:kern w:val="20"/>
      <w:sz w:val="24"/>
    </w:rPr>
  </w:style>
  <w:style w:type="paragraph" w:styleId="BalloonText">
    <w:name w:val="Balloon Text"/>
    <w:basedOn w:val="Normal"/>
    <w:link w:val="BalloonTextChar"/>
    <w:uiPriority w:val="99"/>
    <w:semiHidden/>
    <w:unhideWhenUsed/>
    <w:rsid w:val="00271F35"/>
    <w:pPr>
      <w:spacing w:after="0"/>
    </w:pPr>
    <w:rPr>
      <w:rFonts w:ascii="Segoe UI" w:hAnsi="Segoe UI" w:cs="Segoe UI"/>
      <w:szCs w:val="18"/>
    </w:rPr>
  </w:style>
  <w:style w:type="character" w:customStyle="1" w:styleId="BalloonTextChar">
    <w:name w:val="Balloon Text Char"/>
    <w:basedOn w:val="DefaultParagraphFont"/>
    <w:link w:val="BalloonText"/>
    <w:uiPriority w:val="99"/>
    <w:semiHidden/>
    <w:rsid w:val="00271F35"/>
    <w:rPr>
      <w:rFonts w:ascii="Segoe UI" w:hAnsi="Segoe UI" w:cs="Segoe UI"/>
      <w:szCs w:val="18"/>
    </w:rPr>
  </w:style>
  <w:style w:type="paragraph" w:styleId="ListParagraph">
    <w:name w:val="List Paragraph"/>
    <w:basedOn w:val="Normal"/>
    <w:uiPriority w:val="34"/>
    <w:unhideWhenUsed/>
    <w:qFormat/>
    <w:rsid w:val="00776C7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glossaryDocument" Target="glossary/document.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athu\AppData\Roaming\Microsoft\Templates\Resume%20(color).dotx" TargetMode="Externa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60BF4D9051F24C44A2E4B944864EE810"/>
        <w:category>
          <w:name w:val="General"/>
          <w:gallery w:val="placeholder"/>
        </w:category>
        <w:types>
          <w:type w:val="bbPlcHdr"/>
        </w:types>
        <w:behaviors>
          <w:behavior w:val="content"/>
        </w:behaviors>
        <w:guid w:val="{7C107F70-7E9A-4F92-A854-ADBA21356441}"/>
      </w:docPartPr>
      <w:docPartBody>
        <w:p w:rsidR="00BC4010" w:rsidRDefault="00053B1D">
          <w:pPr>
            <w:pStyle w:val="60BF4D9051F24C44A2E4B944864EE810"/>
          </w:pPr>
          <w:r>
            <w:t>[Your Name]</w:t>
          </w:r>
        </w:p>
      </w:docPartBody>
    </w:docPart>
    <w:docPart>
      <w:docPartPr>
        <w:name w:val="C45238D44C804CAE913DE6514B92EF5E"/>
        <w:category>
          <w:name w:val="General"/>
          <w:gallery w:val="placeholder"/>
        </w:category>
        <w:types>
          <w:type w:val="bbPlcHdr"/>
        </w:types>
        <w:behaviors>
          <w:behavior w:val="content"/>
        </w:behaviors>
        <w:guid w:val="{F9E70853-7272-4F42-8557-CE0EE95126C4}"/>
      </w:docPartPr>
      <w:docPartBody>
        <w:p w:rsidR="00BC4010" w:rsidRDefault="00053B1D">
          <w:pPr>
            <w:pStyle w:val="C45238D44C804CAE913DE6514B92EF5E"/>
          </w:pPr>
          <w:r>
            <w:t>[Address, City, ST  ZIP Code]</w:t>
          </w:r>
        </w:p>
      </w:docPartBody>
    </w:docPart>
    <w:docPart>
      <w:docPartPr>
        <w:name w:val="24BEF2375C954D07ACD575037290E424"/>
        <w:category>
          <w:name w:val="General"/>
          <w:gallery w:val="placeholder"/>
        </w:category>
        <w:types>
          <w:type w:val="bbPlcHdr"/>
        </w:types>
        <w:behaviors>
          <w:behavior w:val="content"/>
        </w:behaviors>
        <w:guid w:val="{AB3DEFCF-FE6E-420B-B01B-637A22306B38}"/>
      </w:docPartPr>
      <w:docPartBody>
        <w:p w:rsidR="00BC4010" w:rsidRDefault="00053B1D">
          <w:pPr>
            <w:pStyle w:val="24BEF2375C954D07ACD575037290E424"/>
          </w:pPr>
          <w:r>
            <w:t>[Telephone]</w:t>
          </w:r>
        </w:p>
      </w:docPartBody>
    </w:docPart>
    <w:docPart>
      <w:docPartPr>
        <w:name w:val="E13F6EA09F5D4EFABA136E52CC14F946"/>
        <w:category>
          <w:name w:val="General"/>
          <w:gallery w:val="placeholder"/>
        </w:category>
        <w:types>
          <w:type w:val="bbPlcHdr"/>
        </w:types>
        <w:behaviors>
          <w:behavior w:val="content"/>
        </w:behaviors>
        <w:guid w:val="{B67F9E13-947E-4BB0-A702-B32B8EEC0FED}"/>
      </w:docPartPr>
      <w:docPartBody>
        <w:p w:rsidR="00BC4010" w:rsidRDefault="00053B1D">
          <w:pPr>
            <w:pStyle w:val="E13F6EA09F5D4EFABA136E52CC14F946"/>
          </w:pPr>
          <w:r>
            <w:t>[Email]</w:t>
          </w:r>
        </w:p>
      </w:docPartBody>
    </w:docPart>
    <w:docPart>
      <w:docPartPr>
        <w:name w:val="F471F8E0FA1047E8A91075C5289C1F9A"/>
        <w:category>
          <w:name w:val="General"/>
          <w:gallery w:val="placeholder"/>
        </w:category>
        <w:types>
          <w:type w:val="bbPlcHdr"/>
        </w:types>
        <w:behaviors>
          <w:behavior w:val="content"/>
        </w:behaviors>
        <w:guid w:val="{5740D25B-7DEB-4D60-9256-4B024BF520D6}"/>
      </w:docPartPr>
      <w:docPartBody>
        <w:p w:rsidR="002A02DF" w:rsidRDefault="00DC20D8" w:rsidP="00DC20D8">
          <w:pPr>
            <w:pStyle w:val="F471F8E0FA1047E8A91075C5289C1F9A"/>
          </w:pPr>
          <w:r>
            <w:rPr>
              <w:rStyle w:val="PlaceholderText"/>
            </w:rPr>
            <w:t>[field or area of accomplishment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mbria">
    <w:panose1 w:val="02040503050406030204"/>
    <w:charset w:val="00"/>
    <w:family w:val="roman"/>
    <w:pitch w:val="variable"/>
    <w:sig w:usb0="E00002FF" w:usb1="400004FF"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glossary/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9"/>
    <w:multiLevelType w:val="singleLevel"/>
    <w:tmpl w:val="70FC019A"/>
    <w:lvl w:ilvl="0">
      <w:start w:val="1"/>
      <w:numFmt w:val="bullet"/>
      <w:pStyle w:val="ListBullet"/>
      <w:lvlText w:val="·"/>
      <w:lvlJc w:val="left"/>
      <w:pPr>
        <w:tabs>
          <w:tab w:val="num" w:pos="144"/>
        </w:tabs>
        <w:ind w:left="144" w:hanging="144"/>
      </w:pPr>
      <w:rPr>
        <w:rFonts w:ascii="Cambria" w:hAnsi="Cambria" w:hint="default"/>
      </w:rPr>
    </w:lvl>
  </w:abstractNum>
  <w:num w:numId="1">
    <w:abstractNumId w:val="0"/>
  </w:num>
</w:numbering>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53B1D"/>
    <w:rsid w:val="00053B1D"/>
    <w:rsid w:val="002A02DF"/>
    <w:rsid w:val="00B86F1A"/>
    <w:rsid w:val="00BC4010"/>
    <w:rsid w:val="00DC20D8"/>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CA" w:eastAsia="en-CA"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60BF4D9051F24C44A2E4B944864EE810">
    <w:name w:val="60BF4D9051F24C44A2E4B944864EE810"/>
  </w:style>
  <w:style w:type="paragraph" w:customStyle="1" w:styleId="C45238D44C804CAE913DE6514B92EF5E">
    <w:name w:val="C45238D44C804CAE913DE6514B92EF5E"/>
  </w:style>
  <w:style w:type="paragraph" w:customStyle="1" w:styleId="24BEF2375C954D07ACD575037290E424">
    <w:name w:val="24BEF2375C954D07ACD575037290E424"/>
  </w:style>
  <w:style w:type="paragraph" w:customStyle="1" w:styleId="E13F6EA09F5D4EFABA136E52CC14F946">
    <w:name w:val="E13F6EA09F5D4EFABA136E52CC14F946"/>
  </w:style>
  <w:style w:type="paragraph" w:customStyle="1" w:styleId="8B4E5384AA6F406191E60A7EA6F734B6">
    <w:name w:val="8B4E5384AA6F406191E60A7EA6F734B6"/>
  </w:style>
  <w:style w:type="paragraph" w:customStyle="1" w:styleId="409FCB31518E484B993BD374728485E4">
    <w:name w:val="409FCB31518E484B993BD374728485E4"/>
  </w:style>
  <w:style w:type="paragraph" w:customStyle="1" w:styleId="6D0BE83E289D407F86E039887E949C36">
    <w:name w:val="6D0BE83E289D407F86E039887E949C36"/>
  </w:style>
  <w:style w:type="paragraph" w:customStyle="1" w:styleId="3CE767A201984DF2A24792216354C924">
    <w:name w:val="3CE767A201984DF2A24792216354C924"/>
  </w:style>
  <w:style w:type="paragraph" w:customStyle="1" w:styleId="541DE9DF7B804472905A6FB551815717">
    <w:name w:val="541DE9DF7B804472905A6FB551815717"/>
  </w:style>
  <w:style w:type="character" w:styleId="PlaceholderText">
    <w:name w:val="Placeholder Text"/>
    <w:basedOn w:val="DefaultParagraphFont"/>
    <w:uiPriority w:val="99"/>
    <w:semiHidden/>
    <w:rsid w:val="00DC20D8"/>
    <w:rPr>
      <w:color w:val="808080"/>
    </w:rPr>
  </w:style>
  <w:style w:type="paragraph" w:customStyle="1" w:styleId="14056E521BE347D19F520B08B37E77A6">
    <w:name w:val="14056E521BE347D19F520B08B37E77A6"/>
  </w:style>
  <w:style w:type="paragraph" w:customStyle="1" w:styleId="8BF78F65D0E14B6BAE8D9AE618CBB491">
    <w:name w:val="8BF78F65D0E14B6BAE8D9AE618CBB491"/>
  </w:style>
  <w:style w:type="paragraph" w:styleId="ListBullet">
    <w:name w:val="List Bullet"/>
    <w:basedOn w:val="Normal"/>
    <w:uiPriority w:val="1"/>
    <w:unhideWhenUsed/>
    <w:qFormat/>
    <w:pPr>
      <w:numPr>
        <w:numId w:val="1"/>
      </w:numPr>
      <w:spacing w:after="80" w:line="240" w:lineRule="auto"/>
    </w:pPr>
    <w:rPr>
      <w:rFonts w:cs="Times New Roman"/>
      <w:color w:val="404040" w:themeColor="text1" w:themeTint="BF"/>
      <w:sz w:val="18"/>
      <w:lang w:val="en-US" w:eastAsia="en-US"/>
    </w:rPr>
  </w:style>
  <w:style w:type="paragraph" w:customStyle="1" w:styleId="BFC208CEF94A45F0AC61812A14188963">
    <w:name w:val="BFC208CEF94A45F0AC61812A14188963"/>
  </w:style>
  <w:style w:type="paragraph" w:customStyle="1" w:styleId="554795F7F5B4443496000509F73BA41A">
    <w:name w:val="554795F7F5B4443496000509F73BA41A"/>
  </w:style>
  <w:style w:type="paragraph" w:customStyle="1" w:styleId="489822E810454A57B26CD2528D6A782F">
    <w:name w:val="489822E810454A57B26CD2528D6A782F"/>
  </w:style>
  <w:style w:type="paragraph" w:customStyle="1" w:styleId="8F6F56D8AAF9489AA47F63BB33A61197">
    <w:name w:val="8F6F56D8AAF9489AA47F63BB33A61197"/>
  </w:style>
  <w:style w:type="paragraph" w:customStyle="1" w:styleId="8C52E2FA4B2947519C26592F1F731E96">
    <w:name w:val="8C52E2FA4B2947519C26592F1F731E96"/>
  </w:style>
  <w:style w:type="paragraph" w:customStyle="1" w:styleId="5E49EB8FA0CA4B6B8E77196245E2F115">
    <w:name w:val="5E49EB8FA0CA4B6B8E77196245E2F115"/>
  </w:style>
  <w:style w:type="paragraph" w:customStyle="1" w:styleId="8A1A213C77C3482BB4D2AB1B422D0E02">
    <w:name w:val="8A1A213C77C3482BB4D2AB1B422D0E02"/>
  </w:style>
  <w:style w:type="paragraph" w:customStyle="1" w:styleId="F471F8E0FA1047E8A91075C5289C1F9A">
    <w:name w:val="F471F8E0FA1047E8A91075C5289C1F9A"/>
    <w:rsid w:val="00DC20D8"/>
    <w:rPr>
      <w:lang w:val="en-US" w:eastAsia="en-US"/>
    </w:rPr>
  </w:style>
  <w:style w:type="paragraph" w:customStyle="1" w:styleId="0665D029E19E47E3AA4AD2CEB145B1E9">
    <w:name w:val="0665D029E19E47E3AA4AD2CEB145B1E9"/>
    <w:rsid w:val="00DC20D8"/>
    <w:rPr>
      <w:lang w:val="en-US" w:eastAsia="en-U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Resume">
      <a:dk1>
        <a:sysClr val="windowText" lastClr="000000"/>
      </a:dk1>
      <a:lt1>
        <a:sysClr val="window" lastClr="FFFFFF"/>
      </a:lt1>
      <a:dk2>
        <a:srgbClr val="4D4D4D"/>
      </a:dk2>
      <a:lt2>
        <a:srgbClr val="E4E3E2"/>
      </a:lt2>
      <a:accent1>
        <a:srgbClr val="39A5B7"/>
      </a:accent1>
      <a:accent2>
        <a:srgbClr val="8DBB70"/>
      </a:accent2>
      <a:accent3>
        <a:srgbClr val="F0BB44"/>
      </a:accent3>
      <a:accent4>
        <a:srgbClr val="F24F4F"/>
      </a:accent4>
      <a:accent5>
        <a:srgbClr val="A3648B"/>
      </a:accent5>
      <a:accent6>
        <a:srgbClr val="F8943F"/>
      </a:accent6>
      <a:hlink>
        <a:srgbClr val="39A5B7"/>
      </a:hlink>
      <a:folHlink>
        <a:srgbClr val="A3648B"/>
      </a:folHlink>
    </a:clrScheme>
    <a:fontScheme name="Cambria">
      <a:majorFont>
        <a:latin typeface="Cambria"/>
        <a:ea typeface=""/>
        <a:cs typeface=""/>
      </a:majorFont>
      <a:minorFont>
        <a:latin typeface="Cambria"/>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3025 The Credit Woodlands #147 Mississauga ON L5C 2V3</CompanyAddress>
  <CompanyPhone>647-444-4099</CompanyPhone>
  <CompanyFax/>
  <CompanyEmail>mathuransada@gmail.com</CompanyEmail>
</CoverPageProperties>
</file>

<file path=customXml/item2.xml><?xml version="1.0" encoding="utf-8"?>
<?mso-contentType ?>
<FormTemplates xmlns="http://schemas.microsoft.com/sharepoint/v3/contenttype/forms">
  <Display>DocumentLibraryForm</Display>
  <Edit>AssetEditForm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85431C3B-1C29-4CFE-8693-96D0EE28630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Resume (color)</Template>
  <TotalTime>32</TotalTime>
  <Pages>2</Pages>
  <Words>471</Words>
  <Characters>2688</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Mathuran Sadagopan</dc:creator>
  <cp:keywords/>
  <cp:lastModifiedBy>Mathuran Sadagopan</cp:lastModifiedBy>
  <cp:revision>3</cp:revision>
  <cp:lastPrinted>2016-05-26T13:13:00Z</cp:lastPrinted>
  <dcterms:created xsi:type="dcterms:W3CDTF">2017-07-28T15:20:00Z</dcterms:created>
  <dcterms:modified xsi:type="dcterms:W3CDTF">2017-07-28T15:52:00Z</dcterms:modified>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TC029188809991</vt:lpwstr>
  </property>
</Properties>
</file>