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5F32C" w14:textId="77777777" w:rsidR="009A2F80" w:rsidRDefault="00C20B1E">
      <w:pPr>
        <w:pStyle w:val="Title"/>
      </w:pPr>
      <w:r>
        <w:t>‍‍</w:t>
      </w:r>
      <w:sdt>
        <w:sdtPr>
          <w:alias w:val="Your Name"/>
          <w:tag w:val=""/>
          <w:id w:val="1246310863"/>
          <w:placeholder>
            <w:docPart w:val="60BF4D9051F24C44A2E4B944864EE810"/>
          </w:placeholder>
          <w:dataBinding w:prefixMappings="xmlns:ns0='http://purl.org/dc/elements/1.1/' xmlns:ns1='http://schemas.openxmlformats.org/package/2006/metadata/core-properties' " w:xpath="/ns1:coreProperties[1]/ns0:creator[1]" w:storeItemID="{6C3C8BC8-F283-45AE-878A-BAB7291924A1}"/>
          <w:text/>
        </w:sdtPr>
        <w:sdtEndPr/>
        <w:sdtContent>
          <w:r w:rsidR="00B01956">
            <w:rPr>
              <w:lang w:val="en-CA"/>
            </w:rPr>
            <w:t>Mathuran Sadagopan</w:t>
          </w:r>
        </w:sdtContent>
      </w:sdt>
      <w:r w:rsidR="277BAEC0" w:rsidRPr="277BAEC0">
        <w:rPr>
          <w:lang w:val="en-CA"/>
        </w:rPr>
        <w:t>Sadagopan</w:t>
      </w:r>
    </w:p>
    <w:p w14:paraId="0EDEA319" w14:textId="60DA7BF7" w:rsidR="009A2F80" w:rsidRDefault="0001485F" w:rsidP="00ED3071">
      <w:pPr>
        <w:spacing w:after="0"/>
      </w:pPr>
      <w:sdt>
        <w:sdtPr>
          <w:alias w:val="Address"/>
          <w:tag w:val=""/>
          <w:id w:val="-593780209"/>
          <w:placeholder>
            <w:docPart w:val="C45238D44C804CAE913DE6514B92EF5E"/>
          </w:placeholder>
          <w:dataBinding w:prefixMappings="xmlns:ns0='http://schemas.microsoft.com/office/2006/coverPageProps' " w:xpath="/ns0:CoverPageProperties[1]/ns0:CompanyAddress[1]" w:storeItemID="{55AF091B-3C7A-41E3-B477-F2FDAA23CFDA}"/>
          <w:text/>
        </w:sdtPr>
        <w:sdtEndPr/>
        <w:sdtContent>
          <w:r w:rsidR="00B01956">
            <w:t>3025 The Credit Woodlands #147 Mississauga ON L5C 2V3</w:t>
          </w:r>
        </w:sdtContent>
      </w:sdt>
      <w:r w:rsidR="00C20B1E">
        <w:t> | </w:t>
      </w:r>
      <w:sdt>
        <w:sdtPr>
          <w:alias w:val="Telephone"/>
          <w:tag w:val=""/>
          <w:id w:val="-1416317146"/>
          <w:placeholder>
            <w:docPart w:val="24BEF2375C954D07ACD575037290E424"/>
          </w:placeholder>
          <w:dataBinding w:prefixMappings="xmlns:ns0='http://schemas.microsoft.com/office/2006/coverPageProps' " w:xpath="/ns0:CoverPageProperties[1]/ns0:CompanyPhone[1]" w:storeItemID="{55AF091B-3C7A-41E3-B477-F2FDAA23CFDA}"/>
          <w:text/>
        </w:sdtPr>
        <w:sdtEndPr/>
        <w:sdtContent>
          <w:r w:rsidR="00731F5F" w:rsidRPr="00731F5F">
            <w:t>647-773-5092</w:t>
          </w:r>
        </w:sdtContent>
      </w:sdt>
      <w:r w:rsidR="00C20B1E">
        <w:t> | </w:t>
      </w:r>
      <w:sdt>
        <w:sdtPr>
          <w:alias w:val="Email"/>
          <w:tag w:val=""/>
          <w:id w:val="-391963670"/>
          <w:placeholder>
            <w:docPart w:val="E13F6EA09F5D4EFABA136E52CC14F946"/>
          </w:placeholder>
          <w:dataBinding w:prefixMappings="xmlns:ns0='http://schemas.microsoft.com/office/2006/coverPageProps' " w:xpath="/ns0:CoverPageProperties[1]/ns0:CompanyEmail[1]" w:storeItemID="{55AF091B-3C7A-41E3-B477-F2FDAA23CFDA}"/>
          <w:text/>
        </w:sdtPr>
        <w:sdtEndPr/>
        <w:sdtContent>
          <w:r w:rsidR="00B01956">
            <w:t>mathuransada@gmail.com</w:t>
          </w:r>
        </w:sdtContent>
      </w:sdt>
    </w:p>
    <w:p w14:paraId="1E61D4EC" w14:textId="77777777" w:rsidR="009A2F80" w:rsidRDefault="277BAEC0" w:rsidP="00AD6D4B">
      <w:pPr>
        <w:pStyle w:val="SectionHeading"/>
        <w:spacing w:before="0"/>
      </w:pPr>
      <w:r>
        <w:t>Education</w:t>
      </w:r>
    </w:p>
    <w:p w14:paraId="2A321EF4" w14:textId="517E5234" w:rsidR="009A2F80" w:rsidRDefault="277BAEC0">
      <w:pPr>
        <w:pStyle w:val="Subsection"/>
        <w:spacing w:before="100"/>
      </w:pPr>
      <w:r>
        <w:t>Grade 11</w:t>
      </w:r>
      <w:bookmarkStart w:id="0" w:name="_GoBack"/>
      <w:bookmarkEnd w:id="0"/>
      <w:r>
        <w:t> | The Woodlands Senior Public School</w:t>
      </w:r>
    </w:p>
    <w:p w14:paraId="5FDA397A" w14:textId="77777777" w:rsidR="009A2F80" w:rsidRDefault="277BAEC0" w:rsidP="00340B88">
      <w:pPr>
        <w:pStyle w:val="ListBullet"/>
      </w:pPr>
      <w:r>
        <w:t>Currently working towards my OSSD. I am also in the gifted ELP program</w:t>
      </w:r>
    </w:p>
    <w:p w14:paraId="51DBD80F" w14:textId="77777777" w:rsidR="00340B88" w:rsidRDefault="277BAEC0" w:rsidP="00AD6D4B">
      <w:pPr>
        <w:pStyle w:val="SectionHeading"/>
        <w:spacing w:before="0"/>
      </w:pPr>
      <w:r>
        <w:t>Extra- Curricular</w:t>
      </w:r>
    </w:p>
    <w:p w14:paraId="79FC9003" w14:textId="7AB763F2" w:rsidR="00340B88" w:rsidRDefault="277BAEC0" w:rsidP="00340B88">
      <w:pPr>
        <w:pStyle w:val="ListBullet"/>
      </w:pPr>
      <w:r>
        <w:t xml:space="preserve"> President of The Woodlands Absolute Robotics Club. Competed in FRC and VEX robotics competition </w:t>
      </w:r>
    </w:p>
    <w:p w14:paraId="68824681" w14:textId="7A775062" w:rsidR="006974A4" w:rsidRDefault="277BAEC0" w:rsidP="00340B88">
      <w:pPr>
        <w:pStyle w:val="ListBullet"/>
      </w:pPr>
      <w:r>
        <w:t>DECA</w:t>
      </w:r>
    </w:p>
    <w:p w14:paraId="19EF39E9" w14:textId="4AF6F138" w:rsidR="000D4096" w:rsidRDefault="277BAEC0" w:rsidP="00340B88">
      <w:pPr>
        <w:pStyle w:val="ListBullet"/>
      </w:pPr>
      <w:r>
        <w:t xml:space="preserve">Senior Jazz Band trombone player </w:t>
      </w:r>
    </w:p>
    <w:p w14:paraId="098D6E79" w14:textId="33EE7D19" w:rsidR="005F6F81" w:rsidRDefault="277BAEC0" w:rsidP="00340B88">
      <w:pPr>
        <w:pStyle w:val="ListBullet"/>
      </w:pPr>
      <w:r>
        <w:t>Workout club and Soccer</w:t>
      </w:r>
    </w:p>
    <w:p w14:paraId="250DEBB7" w14:textId="76DB8709" w:rsidR="277BAEC0" w:rsidRDefault="277BAEC0" w:rsidP="277BAEC0">
      <w:pPr>
        <w:pStyle w:val="ListBullet"/>
      </w:pPr>
      <w:r>
        <w:t xml:space="preserve">Black Belt in Karate </w:t>
      </w:r>
    </w:p>
    <w:p w14:paraId="11D3CEBC" w14:textId="77777777" w:rsidR="009A2F80" w:rsidRDefault="277BAEC0" w:rsidP="00AD6D4B">
      <w:pPr>
        <w:pStyle w:val="SectionHeading"/>
        <w:spacing w:before="0"/>
      </w:pPr>
      <w:r>
        <w:t>Skills &amp; Abilities</w:t>
      </w:r>
    </w:p>
    <w:p w14:paraId="05AEAD4F" w14:textId="77777777" w:rsidR="009A2F80" w:rsidRDefault="277BAEC0">
      <w:pPr>
        <w:pStyle w:val="Subsection"/>
        <w:spacing w:before="100"/>
      </w:pPr>
      <w:r>
        <w:t>Management</w:t>
      </w:r>
    </w:p>
    <w:p w14:paraId="193B6D38" w14:textId="77777777" w:rsidR="00E459B6" w:rsidRDefault="277BAEC0">
      <w:pPr>
        <w:pStyle w:val="ListBullet"/>
      </w:pPr>
      <w:r>
        <w:t>I have lots of skills in teaching people, old and young people karate. Furthermore, karate being a very disciplined and strict art I have a strong sense of courtesy, discipline and respect</w:t>
      </w:r>
    </w:p>
    <w:p w14:paraId="17D9B5B1" w14:textId="11331E77" w:rsidR="009A2F80" w:rsidRDefault="277BAEC0">
      <w:pPr>
        <w:pStyle w:val="ListBullet"/>
      </w:pPr>
      <w:r>
        <w:t xml:space="preserve"> In Robotics I manage 4 VEX and an FRC team. This position requires me to able to keep each team organized and on schedule for competition while also communicating between each team to increase productivity and efficiency. </w:t>
      </w:r>
    </w:p>
    <w:p w14:paraId="161C118F" w14:textId="77777777" w:rsidR="009A2F80" w:rsidRDefault="277BAEC0" w:rsidP="00AD6D4B">
      <w:pPr>
        <w:pStyle w:val="Subsection"/>
        <w:spacing w:before="0"/>
      </w:pPr>
      <w:r>
        <w:t>Sales</w:t>
      </w:r>
    </w:p>
    <w:p w14:paraId="4DDA4EA6" w14:textId="7B862544" w:rsidR="009A2F80" w:rsidRDefault="277BAEC0" w:rsidP="00E459B6">
      <w:pPr>
        <w:pStyle w:val="ListBullet"/>
      </w:pPr>
      <w:r>
        <w:t>To raise money for my club I’ve done multiple events to raise money such as Samosa sales and a Video Game tournament which have earned over $900 in profit</w:t>
      </w:r>
    </w:p>
    <w:p w14:paraId="4B081CE2" w14:textId="77777777" w:rsidR="009A2F80" w:rsidRDefault="277BAEC0" w:rsidP="00AD6D4B">
      <w:pPr>
        <w:pStyle w:val="Subsection"/>
        <w:spacing w:before="0"/>
      </w:pPr>
      <w:r>
        <w:t>Leadership</w:t>
      </w:r>
    </w:p>
    <w:p w14:paraId="1148D722" w14:textId="031E2184" w:rsidR="009A2F80" w:rsidRDefault="277BAEC0">
      <w:pPr>
        <w:pStyle w:val="ListBullet"/>
      </w:pPr>
      <w:r>
        <w:t xml:space="preserve"> As President of the Woodlands Absolute Robotics Club I run our weekly meetings and strive to improve the club.</w:t>
      </w:r>
    </w:p>
    <w:p w14:paraId="7A9F39DC" w14:textId="70CDE840" w:rsidR="006974A4" w:rsidRDefault="277BAEC0">
      <w:pPr>
        <w:pStyle w:val="ListBullet"/>
      </w:pPr>
      <w:r>
        <w:t>Helped organize Sri Lankan booth for International Bazaar</w:t>
      </w:r>
    </w:p>
    <w:p w14:paraId="3271DC57" w14:textId="77777777" w:rsidR="00794806" w:rsidRDefault="277BAEC0" w:rsidP="00AD6D4B">
      <w:pPr>
        <w:pStyle w:val="Subsection"/>
        <w:spacing w:before="0"/>
      </w:pPr>
      <w:r>
        <w:t xml:space="preserve">skills </w:t>
      </w:r>
    </w:p>
    <w:p w14:paraId="551EB6CB" w14:textId="77777777" w:rsidR="00794806" w:rsidRDefault="277BAEC0" w:rsidP="00794806">
      <w:pPr>
        <w:pStyle w:val="ListBullet"/>
      </w:pPr>
      <w:r>
        <w:t>can program in C++, Python, Turing, Robot C</w:t>
      </w:r>
    </w:p>
    <w:p w14:paraId="165764A3" w14:textId="77777777" w:rsidR="007D060B" w:rsidRDefault="277BAEC0" w:rsidP="00794806">
      <w:pPr>
        <w:pStyle w:val="ListBullet"/>
      </w:pPr>
      <w:r>
        <w:t>built an LED cube and programed a game onto it using Arduino</w:t>
      </w:r>
    </w:p>
    <w:p w14:paraId="31BC815B" w14:textId="77777777" w:rsidR="007D060B" w:rsidRDefault="277BAEC0" w:rsidP="00794806">
      <w:pPr>
        <w:pStyle w:val="ListBullet"/>
      </w:pPr>
      <w:r>
        <w:t xml:space="preserve">has experience working with motors and some sensors in robotics </w:t>
      </w:r>
    </w:p>
    <w:p w14:paraId="27BB461E" w14:textId="77777777" w:rsidR="007D060B" w:rsidRDefault="277BAEC0" w:rsidP="00794806">
      <w:pPr>
        <w:pStyle w:val="ListBullet"/>
      </w:pPr>
      <w:r>
        <w:t>competed in multiple math competition and CCC</w:t>
      </w:r>
    </w:p>
    <w:p w14:paraId="567DC05E" w14:textId="38AFD387" w:rsidR="007D060B" w:rsidRDefault="277BAEC0" w:rsidP="00794806">
      <w:pPr>
        <w:pStyle w:val="ListBullet"/>
      </w:pPr>
      <w:r>
        <w:t>Experience using Inventor AutoCAD</w:t>
      </w:r>
    </w:p>
    <w:p w14:paraId="4C52C3D3" w14:textId="5933E1CD" w:rsidR="006974A4" w:rsidRDefault="277BAEC0" w:rsidP="00794806">
      <w:pPr>
        <w:pStyle w:val="ListBullet"/>
      </w:pPr>
      <w:r>
        <w:t>Knows how to use wood and metal tools, such as hand saws, angle grinders, and circular saw</w:t>
      </w:r>
    </w:p>
    <w:p w14:paraId="55E00D09" w14:textId="7B03C9A8" w:rsidR="002B4C84" w:rsidRDefault="277BAEC0" w:rsidP="00AD6D4B">
      <w:pPr>
        <w:pStyle w:val="ListBullet"/>
      </w:pPr>
      <w:r>
        <w:t xml:space="preserve">Willing to learn. I am creative and innovative </w:t>
      </w:r>
    </w:p>
    <w:p w14:paraId="74F0F78F" w14:textId="7F78BC63" w:rsidR="009A2F80" w:rsidRDefault="277BAEC0" w:rsidP="00AD6D4B">
      <w:pPr>
        <w:pStyle w:val="SectionHeading"/>
        <w:spacing w:before="0"/>
      </w:pPr>
      <w:r>
        <w:t>Experience</w:t>
      </w:r>
    </w:p>
    <w:p w14:paraId="5B56240E" w14:textId="3332AA38" w:rsidR="009A2F80" w:rsidRDefault="277BAEC0">
      <w:pPr>
        <w:pStyle w:val="Subsection"/>
        <w:spacing w:before="100"/>
      </w:pPr>
      <w:r>
        <w:t xml:space="preserve">Volunteering | Mississauga Chito-Ryu karate Club | September 2013 –present  </w:t>
      </w:r>
    </w:p>
    <w:p w14:paraId="12B217B6" w14:textId="42AD55C4" w:rsidR="009A2F80" w:rsidRDefault="277BAEC0">
      <w:pPr>
        <w:pStyle w:val="ListBullet"/>
      </w:pPr>
      <w:r>
        <w:t>Teach 4-6-year-old kids karate at my karate club. This experience taught me a lot about working with young kids but also working with people that are difficult to work with such as kids that are shy or hyperactive, or even older students who have autism. Furthermore, this experience taught me a lot about teaching and people.</w:t>
      </w:r>
    </w:p>
    <w:p w14:paraId="78DCB229" w14:textId="45257462" w:rsidR="00ED3071" w:rsidRDefault="277BAEC0" w:rsidP="00ED3071">
      <w:pPr>
        <w:pStyle w:val="SectionHeading"/>
        <w:spacing w:before="0"/>
      </w:pPr>
      <w:r>
        <w:t xml:space="preserve">Professional achievements </w:t>
      </w:r>
    </w:p>
    <w:sdt>
      <w:sdtPr>
        <w:rPr>
          <w:rFonts w:eastAsiaTheme="minorEastAsia"/>
          <w:b/>
          <w:bCs/>
          <w:caps/>
          <w:color w:val="595959" w:themeColor="text1" w:themeTint="A6"/>
        </w:rPr>
        <w:id w:val="970869414"/>
        <w15:repeatingSection/>
      </w:sdtPr>
      <w:sdtEndPr>
        <w:rPr>
          <w:rFonts w:eastAsiaTheme="minorHAnsi"/>
          <w:b w:val="0"/>
          <w:bCs w:val="0"/>
          <w:caps w:val="0"/>
          <w:color w:val="404040" w:themeColor="text1" w:themeTint="BF"/>
        </w:rPr>
      </w:sdtEndPr>
      <w:sdtContent>
        <w:sdt>
          <w:sdtPr>
            <w:rPr>
              <w:rFonts w:eastAsiaTheme="minorEastAsia"/>
              <w:b/>
              <w:bCs/>
              <w:caps/>
              <w:color w:val="595959" w:themeColor="text1" w:themeTint="A6"/>
            </w:rPr>
            <w:id w:val="1211531560"/>
            <w:placeholder>
              <w:docPart w:val="F471F8E0FA1047E8A91075C5289C1F9A"/>
            </w:placeholder>
            <w15:repeatingSectionItem/>
          </w:sdtPr>
          <w:sdtEndPr>
            <w:rPr>
              <w:rFonts w:eastAsiaTheme="minorHAnsi"/>
              <w:b w:val="0"/>
              <w:bCs w:val="0"/>
              <w:caps w:val="0"/>
              <w:color w:val="404040" w:themeColor="text1" w:themeTint="BF"/>
            </w:rPr>
          </w:sdtEndPr>
          <w:sdtContent>
            <w:p w14:paraId="1E2B82D3" w14:textId="77777777" w:rsidR="00ED3071" w:rsidRPr="00ED3071" w:rsidRDefault="277BAEC0" w:rsidP="277BAEC0">
              <w:pPr>
                <w:pStyle w:val="ListBullet"/>
                <w:numPr>
                  <w:ilvl w:val="0"/>
                  <w:numId w:val="0"/>
                </w:numPr>
                <w:ind w:left="144" w:hanging="144"/>
                <w:rPr>
                  <w:b/>
                  <w:bCs/>
                  <w:sz w:val="24"/>
                  <w:szCs w:val="24"/>
                </w:rPr>
              </w:pPr>
              <w:r w:rsidRPr="277BAEC0">
                <w:rPr>
                  <w:b/>
                  <w:bCs/>
                  <w:sz w:val="24"/>
                  <w:szCs w:val="24"/>
                </w:rPr>
                <w:t>Education</w:t>
              </w:r>
            </w:p>
            <w:p w14:paraId="775AD64B" w14:textId="77777777" w:rsidR="00CF098D" w:rsidRDefault="277BAEC0" w:rsidP="00ED3071">
              <w:pPr>
                <w:pStyle w:val="ListBullet"/>
              </w:pPr>
              <w:r>
                <w:t xml:space="preserve">Woodlands school ELP (Enhanced learning program) </w:t>
              </w:r>
            </w:p>
            <w:p w14:paraId="4F7DE06E" w14:textId="77777777" w:rsidR="00CF098D" w:rsidRDefault="277BAEC0" w:rsidP="00ED3071">
              <w:pPr>
                <w:pStyle w:val="ListBullet"/>
              </w:pPr>
              <w:r>
                <w:t>Honor role for grade 9 and 10</w:t>
              </w:r>
            </w:p>
            <w:p w14:paraId="15D46547" w14:textId="24E885F8" w:rsidR="00ED3071" w:rsidRDefault="277BAEC0" w:rsidP="00ED3071">
              <w:pPr>
                <w:pStyle w:val="ListBullet"/>
              </w:pPr>
              <w:r>
                <w:t xml:space="preserve">Music repertoire award </w:t>
              </w:r>
            </w:p>
          </w:sdtContent>
        </w:sdt>
        <w:sdt>
          <w:sdtPr>
            <w:rPr>
              <w:rFonts w:asciiTheme="minorHAnsi" w:eastAsiaTheme="minorEastAsia" w:hAnsiTheme="minorHAnsi" w:cstheme="minorBidi"/>
              <w:b w:val="0"/>
              <w:bCs w:val="0"/>
              <w:caps w:val="0"/>
              <w:color w:val="595959" w:themeColor="text1" w:themeTint="A6"/>
              <w:kern w:val="0"/>
              <w:sz w:val="18"/>
              <w14:ligatures w14:val="none"/>
            </w:rPr>
            <w:id w:val="1384910237"/>
            <w:placeholder>
              <w:docPart w:val="F471F8E0FA1047E8A91075C5289C1F9A"/>
            </w:placeholder>
            <w15:repeatingSectionItem/>
          </w:sdtPr>
          <w:sdtEndPr>
            <w:rPr>
              <w:rFonts w:eastAsiaTheme="minorHAnsi"/>
              <w:color w:val="404040" w:themeColor="text1" w:themeTint="BF"/>
            </w:rPr>
          </w:sdtEndPr>
          <w:sdtContent>
            <w:p w14:paraId="103E0EDE" w14:textId="77777777" w:rsidR="00ED3071" w:rsidRDefault="277BAEC0" w:rsidP="00ED3071">
              <w:pPr>
                <w:pStyle w:val="Heading2"/>
              </w:pPr>
              <w:r>
                <w:t xml:space="preserve">Music </w:t>
              </w:r>
            </w:p>
            <w:p w14:paraId="37CD055C" w14:textId="77777777" w:rsidR="00ED3071" w:rsidRDefault="277BAEC0" w:rsidP="00ED3071">
              <w:pPr>
                <w:pStyle w:val="ListBullet"/>
              </w:pPr>
              <w:r>
                <w:t>OBA Gold standard for Woodlands Senior Wind Ensemble | 2014-2016</w:t>
              </w:r>
            </w:p>
            <w:p w14:paraId="4F53626D" w14:textId="77777777" w:rsidR="00ED3071" w:rsidRDefault="277BAEC0" w:rsidP="00ED3071">
              <w:pPr>
                <w:pStyle w:val="ListBullet"/>
              </w:pPr>
              <w:r>
                <w:t>OBA Gold standard for Woodlands Intermediate Jazz Band | 2014</w:t>
              </w:r>
            </w:p>
            <w:p w14:paraId="4CF3DECA" w14:textId="2D0A3CBA" w:rsidR="00ED3071" w:rsidRDefault="277BAEC0" w:rsidP="00ED3071">
              <w:pPr>
                <w:pStyle w:val="ListBullet"/>
              </w:pPr>
              <w:r>
                <w:t>OBA Gold standard for Woodlands Senior Jazz Band | 2015</w:t>
              </w:r>
            </w:p>
          </w:sdtContent>
        </w:sdt>
      </w:sdtContent>
    </w:sdt>
    <w:p w14:paraId="4B8893D7" w14:textId="77777777" w:rsidR="00ED3071" w:rsidRDefault="00ED3071" w:rsidP="00ED3071">
      <w:pPr>
        <w:pStyle w:val="ListBullet"/>
        <w:numPr>
          <w:ilvl w:val="0"/>
          <w:numId w:val="0"/>
        </w:numPr>
        <w:ind w:left="144"/>
      </w:pPr>
    </w:p>
    <w:sectPr w:rsidR="00ED3071" w:rsidSect="00ED3071">
      <w:footerReference w:type="default" r:id="rId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EA1451" w14:textId="77777777" w:rsidR="0001485F" w:rsidRDefault="0001485F">
      <w:pPr>
        <w:spacing w:after="0"/>
      </w:pPr>
      <w:r>
        <w:separator/>
      </w:r>
    </w:p>
  </w:endnote>
  <w:endnote w:type="continuationSeparator" w:id="0">
    <w:p w14:paraId="7C88BC66" w14:textId="77777777" w:rsidR="0001485F" w:rsidRDefault="000148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B6AE" w14:textId="48EBA7DA" w:rsidR="00731F5F" w:rsidRDefault="277BAEC0">
    <w:pPr>
      <w:pStyle w:val="Footer"/>
    </w:pPr>
    <w:r>
      <w:t xml:space="preserve">Page </w:t>
    </w:r>
    <w:r w:rsidR="00731F5F" w:rsidRPr="277BAEC0">
      <w:rPr>
        <w:noProof/>
      </w:rPr>
      <w:fldChar w:fldCharType="begin"/>
    </w:r>
    <w:r w:rsidR="00731F5F" w:rsidRPr="277BAEC0">
      <w:rPr>
        <w:noProof/>
      </w:rPr>
      <w:instrText xml:space="preserve"> PAGE   \* MERGEFORMAT </w:instrText>
    </w:r>
    <w:r w:rsidR="00731F5F" w:rsidRPr="277BAEC0">
      <w:rPr>
        <w:noProof/>
      </w:rPr>
      <w:fldChar w:fldCharType="separate"/>
    </w:r>
    <w:r w:rsidRPr="277BAEC0">
      <w:rPr>
        <w:noProof/>
      </w:rPr>
      <w:t>2</w:t>
    </w:r>
    <w:r w:rsidR="00731F5F" w:rsidRPr="277BAEC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752A3A" w14:textId="77777777" w:rsidR="0001485F" w:rsidRDefault="0001485F">
      <w:pPr>
        <w:spacing w:after="0"/>
      </w:pPr>
      <w:r>
        <w:separator/>
      </w:r>
    </w:p>
  </w:footnote>
  <w:footnote w:type="continuationSeparator" w:id="0">
    <w:p w14:paraId="72BB8C9E" w14:textId="77777777" w:rsidR="0001485F" w:rsidRDefault="000148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56"/>
    <w:rsid w:val="0001485F"/>
    <w:rsid w:val="000D4096"/>
    <w:rsid w:val="000E250F"/>
    <w:rsid w:val="00166B60"/>
    <w:rsid w:val="00271F35"/>
    <w:rsid w:val="002B4C84"/>
    <w:rsid w:val="002F3F14"/>
    <w:rsid w:val="002F6ECE"/>
    <w:rsid w:val="00340B88"/>
    <w:rsid w:val="003A5875"/>
    <w:rsid w:val="003B4293"/>
    <w:rsid w:val="004E4839"/>
    <w:rsid w:val="004F6A0C"/>
    <w:rsid w:val="005B361C"/>
    <w:rsid w:val="005F6F81"/>
    <w:rsid w:val="006974A4"/>
    <w:rsid w:val="006B487F"/>
    <w:rsid w:val="006D3607"/>
    <w:rsid w:val="00731F5F"/>
    <w:rsid w:val="00761841"/>
    <w:rsid w:val="00794806"/>
    <w:rsid w:val="007A00B1"/>
    <w:rsid w:val="007D060B"/>
    <w:rsid w:val="008B7467"/>
    <w:rsid w:val="00973EFB"/>
    <w:rsid w:val="00992669"/>
    <w:rsid w:val="009A2F80"/>
    <w:rsid w:val="00AB43AA"/>
    <w:rsid w:val="00AD6D4B"/>
    <w:rsid w:val="00B01956"/>
    <w:rsid w:val="00C20B1E"/>
    <w:rsid w:val="00C40D60"/>
    <w:rsid w:val="00C932BC"/>
    <w:rsid w:val="00CF098D"/>
    <w:rsid w:val="00D8093A"/>
    <w:rsid w:val="00DB037C"/>
    <w:rsid w:val="00E459B6"/>
    <w:rsid w:val="00ED2F17"/>
    <w:rsid w:val="00ED3071"/>
    <w:rsid w:val="277BA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B37"/>
  <w15:chartTrackingRefBased/>
  <w15:docId w15:val="{889AEEA6-79F5-496E-963C-B0455E87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ED3071"/>
    <w:pPr>
      <w:keepNext/>
      <w:keepLines/>
      <w:spacing w:before="40" w:after="40" w:line="288" w:lineRule="auto"/>
      <w:outlineLvl w:val="1"/>
    </w:pPr>
    <w:rPr>
      <w:rFonts w:asciiTheme="majorHAnsi" w:eastAsiaTheme="majorEastAsia" w:hAnsiTheme="majorHAnsi" w:cstheme="majorBidi"/>
      <w:b/>
      <w:bCs/>
      <w:caps/>
      <w:kern w:val="20"/>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39A5B7"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39A5B7" w:themeColor="accent1"/>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262626" w:themeColor="text1" w:themeTint="D9"/>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 w:type="character" w:customStyle="1" w:styleId="Heading2Char">
    <w:name w:val="Heading 2 Char"/>
    <w:basedOn w:val="DefaultParagraphFont"/>
    <w:link w:val="Heading2"/>
    <w:rsid w:val="00ED3071"/>
    <w:rPr>
      <w:rFonts w:asciiTheme="majorHAnsi" w:eastAsiaTheme="majorEastAsia" w:hAnsiTheme="majorHAnsi" w:cstheme="majorBidi"/>
      <w:b/>
      <w:bCs/>
      <w:caps/>
      <w:kern w:val="20"/>
      <w:sz w:val="24"/>
      <w14:ligatures w14:val="standardContextual"/>
    </w:rPr>
  </w:style>
  <w:style w:type="paragraph" w:customStyle="1" w:styleId="ResumeText">
    <w:name w:val="Resume Text"/>
    <w:basedOn w:val="Normal"/>
    <w:qFormat/>
    <w:rsid w:val="00ED3071"/>
    <w:pPr>
      <w:spacing w:before="40" w:after="40" w:line="288" w:lineRule="auto"/>
      <w:ind w:right="1440"/>
    </w:pPr>
    <w:rPr>
      <w:rFonts w:eastAsiaTheme="minorEastAsia"/>
      <w:color w:val="595959" w:themeColor="text1" w:themeTint="A6"/>
      <w:kern w:val="20"/>
      <w:sz w:val="24"/>
    </w:rPr>
  </w:style>
  <w:style w:type="paragraph" w:styleId="BalloonText">
    <w:name w:val="Balloon Text"/>
    <w:basedOn w:val="Normal"/>
    <w:link w:val="BalloonTextChar"/>
    <w:uiPriority w:val="99"/>
    <w:semiHidden/>
    <w:unhideWhenUsed/>
    <w:rsid w:val="00271F3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71F35"/>
    <w:rPr>
      <w:rFonts w:ascii="Segoe UI" w:hAnsi="Segoe UI" w:cs="Segoe UI"/>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u\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0BF4D9051F24C44A2E4B944864EE810"/>
        <w:category>
          <w:name w:val="General"/>
          <w:gallery w:val="placeholder"/>
        </w:category>
        <w:types>
          <w:type w:val="bbPlcHdr"/>
        </w:types>
        <w:behaviors>
          <w:behavior w:val="content"/>
        </w:behaviors>
        <w:guid w:val="{7C107F70-7E9A-4F92-A854-ADBA21356441}"/>
      </w:docPartPr>
      <w:docPartBody>
        <w:p w:rsidR="00BC4010" w:rsidRDefault="00053B1D">
          <w:pPr>
            <w:pStyle w:val="60BF4D9051F24C44A2E4B944864EE810"/>
          </w:pPr>
          <w:r>
            <w:t>[Your Name]</w:t>
          </w:r>
        </w:p>
      </w:docPartBody>
    </w:docPart>
    <w:docPart>
      <w:docPartPr>
        <w:name w:val="C45238D44C804CAE913DE6514B92EF5E"/>
        <w:category>
          <w:name w:val="General"/>
          <w:gallery w:val="placeholder"/>
        </w:category>
        <w:types>
          <w:type w:val="bbPlcHdr"/>
        </w:types>
        <w:behaviors>
          <w:behavior w:val="content"/>
        </w:behaviors>
        <w:guid w:val="{F9E70853-7272-4F42-8557-CE0EE95126C4}"/>
      </w:docPartPr>
      <w:docPartBody>
        <w:p w:rsidR="00BC4010" w:rsidRDefault="00053B1D">
          <w:pPr>
            <w:pStyle w:val="C45238D44C804CAE913DE6514B92EF5E"/>
          </w:pPr>
          <w:r>
            <w:t>[Address, City, ST  ZIP Code]</w:t>
          </w:r>
        </w:p>
      </w:docPartBody>
    </w:docPart>
    <w:docPart>
      <w:docPartPr>
        <w:name w:val="24BEF2375C954D07ACD575037290E424"/>
        <w:category>
          <w:name w:val="General"/>
          <w:gallery w:val="placeholder"/>
        </w:category>
        <w:types>
          <w:type w:val="bbPlcHdr"/>
        </w:types>
        <w:behaviors>
          <w:behavior w:val="content"/>
        </w:behaviors>
        <w:guid w:val="{AB3DEFCF-FE6E-420B-B01B-637A22306B38}"/>
      </w:docPartPr>
      <w:docPartBody>
        <w:p w:rsidR="00BC4010" w:rsidRDefault="00053B1D">
          <w:pPr>
            <w:pStyle w:val="24BEF2375C954D07ACD575037290E424"/>
          </w:pPr>
          <w:r>
            <w:t>[Telephone]</w:t>
          </w:r>
        </w:p>
      </w:docPartBody>
    </w:docPart>
    <w:docPart>
      <w:docPartPr>
        <w:name w:val="E13F6EA09F5D4EFABA136E52CC14F946"/>
        <w:category>
          <w:name w:val="General"/>
          <w:gallery w:val="placeholder"/>
        </w:category>
        <w:types>
          <w:type w:val="bbPlcHdr"/>
        </w:types>
        <w:behaviors>
          <w:behavior w:val="content"/>
        </w:behaviors>
        <w:guid w:val="{B67F9E13-947E-4BB0-A702-B32B8EEC0FED}"/>
      </w:docPartPr>
      <w:docPartBody>
        <w:p w:rsidR="00BC4010" w:rsidRDefault="00053B1D">
          <w:pPr>
            <w:pStyle w:val="E13F6EA09F5D4EFABA136E52CC14F946"/>
          </w:pPr>
          <w:r>
            <w:t>[Email]</w:t>
          </w:r>
        </w:p>
      </w:docPartBody>
    </w:docPart>
    <w:docPart>
      <w:docPartPr>
        <w:name w:val="F471F8E0FA1047E8A91075C5289C1F9A"/>
        <w:category>
          <w:name w:val="General"/>
          <w:gallery w:val="placeholder"/>
        </w:category>
        <w:types>
          <w:type w:val="bbPlcHdr"/>
        </w:types>
        <w:behaviors>
          <w:behavior w:val="content"/>
        </w:behaviors>
        <w:guid w:val="{5740D25B-7DEB-4D60-9256-4B024BF520D6}"/>
      </w:docPartPr>
      <w:docPartBody>
        <w:p w:rsidR="002A02DF" w:rsidRDefault="00DC20D8" w:rsidP="00DC20D8">
          <w:pPr>
            <w:pStyle w:val="F471F8E0FA1047E8A91075C5289C1F9A"/>
          </w:pPr>
          <w:r>
            <w:rPr>
              <w:rStyle w:val="PlaceholderText"/>
            </w:rPr>
            <w:t>[field or area of accomplishment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1D"/>
    <w:rsid w:val="00053B1D"/>
    <w:rsid w:val="002A02DF"/>
    <w:rsid w:val="00B02294"/>
    <w:rsid w:val="00B86F1A"/>
    <w:rsid w:val="00BC4010"/>
    <w:rsid w:val="00DC20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BF4D9051F24C44A2E4B944864EE810">
    <w:name w:val="60BF4D9051F24C44A2E4B944864EE810"/>
  </w:style>
  <w:style w:type="paragraph" w:customStyle="1" w:styleId="C45238D44C804CAE913DE6514B92EF5E">
    <w:name w:val="C45238D44C804CAE913DE6514B92EF5E"/>
  </w:style>
  <w:style w:type="paragraph" w:customStyle="1" w:styleId="24BEF2375C954D07ACD575037290E424">
    <w:name w:val="24BEF2375C954D07ACD575037290E424"/>
  </w:style>
  <w:style w:type="paragraph" w:customStyle="1" w:styleId="E13F6EA09F5D4EFABA136E52CC14F946">
    <w:name w:val="E13F6EA09F5D4EFABA136E52CC14F946"/>
  </w:style>
  <w:style w:type="paragraph" w:customStyle="1" w:styleId="8B4E5384AA6F406191E60A7EA6F734B6">
    <w:name w:val="8B4E5384AA6F406191E60A7EA6F734B6"/>
  </w:style>
  <w:style w:type="paragraph" w:customStyle="1" w:styleId="409FCB31518E484B993BD374728485E4">
    <w:name w:val="409FCB31518E484B993BD374728485E4"/>
  </w:style>
  <w:style w:type="paragraph" w:customStyle="1" w:styleId="6D0BE83E289D407F86E039887E949C36">
    <w:name w:val="6D0BE83E289D407F86E039887E949C36"/>
  </w:style>
  <w:style w:type="paragraph" w:customStyle="1" w:styleId="3CE767A201984DF2A24792216354C924">
    <w:name w:val="3CE767A201984DF2A24792216354C924"/>
  </w:style>
  <w:style w:type="paragraph" w:customStyle="1" w:styleId="541DE9DF7B804472905A6FB551815717">
    <w:name w:val="541DE9DF7B804472905A6FB551815717"/>
  </w:style>
  <w:style w:type="character" w:styleId="PlaceholderText">
    <w:name w:val="Placeholder Text"/>
    <w:basedOn w:val="DefaultParagraphFont"/>
    <w:uiPriority w:val="99"/>
    <w:semiHidden/>
    <w:rsid w:val="00DC20D8"/>
    <w:rPr>
      <w:color w:val="808080"/>
    </w:rPr>
  </w:style>
  <w:style w:type="paragraph" w:customStyle="1" w:styleId="14056E521BE347D19F520B08B37E77A6">
    <w:name w:val="14056E521BE347D19F520B08B37E77A6"/>
  </w:style>
  <w:style w:type="paragraph" w:customStyle="1" w:styleId="8BF78F65D0E14B6BAE8D9AE618CBB491">
    <w:name w:val="8BF78F65D0E14B6BAE8D9AE618CBB491"/>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lang w:val="en-US" w:eastAsia="en-US"/>
    </w:rPr>
  </w:style>
  <w:style w:type="paragraph" w:customStyle="1" w:styleId="BFC208CEF94A45F0AC61812A14188963">
    <w:name w:val="BFC208CEF94A45F0AC61812A14188963"/>
  </w:style>
  <w:style w:type="paragraph" w:customStyle="1" w:styleId="554795F7F5B4443496000509F73BA41A">
    <w:name w:val="554795F7F5B4443496000509F73BA41A"/>
  </w:style>
  <w:style w:type="paragraph" w:customStyle="1" w:styleId="489822E810454A57B26CD2528D6A782F">
    <w:name w:val="489822E810454A57B26CD2528D6A782F"/>
  </w:style>
  <w:style w:type="paragraph" w:customStyle="1" w:styleId="8F6F56D8AAF9489AA47F63BB33A61197">
    <w:name w:val="8F6F56D8AAF9489AA47F63BB33A61197"/>
  </w:style>
  <w:style w:type="paragraph" w:customStyle="1" w:styleId="8C52E2FA4B2947519C26592F1F731E96">
    <w:name w:val="8C52E2FA4B2947519C26592F1F731E96"/>
  </w:style>
  <w:style w:type="paragraph" w:customStyle="1" w:styleId="5E49EB8FA0CA4B6B8E77196245E2F115">
    <w:name w:val="5E49EB8FA0CA4B6B8E77196245E2F115"/>
  </w:style>
  <w:style w:type="paragraph" w:customStyle="1" w:styleId="8A1A213C77C3482BB4D2AB1B422D0E02">
    <w:name w:val="8A1A213C77C3482BB4D2AB1B422D0E02"/>
  </w:style>
  <w:style w:type="paragraph" w:customStyle="1" w:styleId="F471F8E0FA1047E8A91075C5289C1F9A">
    <w:name w:val="F471F8E0FA1047E8A91075C5289C1F9A"/>
    <w:rsid w:val="00DC20D8"/>
    <w:rPr>
      <w:lang w:val="en-US" w:eastAsia="en-US"/>
    </w:rPr>
  </w:style>
  <w:style w:type="paragraph" w:customStyle="1" w:styleId="0665D029E19E47E3AA4AD2CEB145B1E9">
    <w:name w:val="0665D029E19E47E3AA4AD2CEB145B1E9"/>
    <w:rsid w:val="00DC20D8"/>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3025 The Credit Woodlands #147 Mississauga ON L5C 2V3</CompanyAddress>
  <CompanyPhone>647-773-5092</CompanyPhone>
  <CompanyFax/>
  <CompanyEmail>mathuransada@gmail.com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2</TotalTime>
  <Pages>1</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Mathuran Sadagopan</dc:creator>
  <cp:keywords/>
  <cp:lastModifiedBy>Mathuran Sadagopan</cp:lastModifiedBy>
  <cp:revision>31</cp:revision>
  <cp:lastPrinted>2016-05-26T13:13:00Z</cp:lastPrinted>
  <dcterms:created xsi:type="dcterms:W3CDTF">2016-05-16T01:35:00Z</dcterms:created>
  <dcterms:modified xsi:type="dcterms:W3CDTF">2019-03-08T05:01:00Z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